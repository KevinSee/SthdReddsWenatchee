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47929995" w:displacedByCustomXml="next"/>
    <w:bookmarkEnd w:id="0" w:displacedByCustomXml="next"/>
    <w:sdt>
      <w:sdtPr>
        <w:rPr>
          <w:rFonts w:asciiTheme="minorHAnsi" w:eastAsiaTheme="minorHAnsi" w:hAnsiTheme="minorHAnsi" w:cstheme="minorHAnsi"/>
          <w:b w:val="0"/>
          <w:bCs/>
          <w:color w:val="auto"/>
          <w:spacing w:val="0"/>
          <w:kern w:val="0"/>
          <w:sz w:val="22"/>
          <w:szCs w:val="22"/>
        </w:rPr>
        <w:id w:val="-316110863"/>
        <w:docPartObj>
          <w:docPartGallery w:val="Cover Pages"/>
          <w:docPartUnique/>
        </w:docPartObj>
      </w:sdtPr>
      <w:sdtEndPr>
        <w:rPr>
          <w:bCs w:val="0"/>
        </w:rPr>
      </w:sdtEndPr>
      <w:sdtContent>
        <w:p w14:paraId="39AEE8C1" w14:textId="0E95D1DF" w:rsidR="00054BF0" w:rsidRPr="00EF31A0" w:rsidRDefault="00361B13" w:rsidP="000A1A65">
          <w:pPr>
            <w:pStyle w:val="Title"/>
          </w:pPr>
          <w:r>
            <w:t>Report</w:t>
          </w:r>
          <w:r w:rsidR="00054BF0" w:rsidRPr="00EF31A0">
            <w:t xml:space="preserve"> Title (</w:t>
          </w:r>
          <w:r w:rsidR="00EF31A0" w:rsidRPr="00EF31A0">
            <w:t>Segoe UI</w:t>
          </w:r>
          <w:r w:rsidR="00C11A11">
            <w:t>,</w:t>
          </w:r>
          <w:r w:rsidR="00054BF0" w:rsidRPr="00EF31A0">
            <w:t xml:space="preserve"> </w:t>
          </w:r>
          <w:r w:rsidR="001F3454">
            <w:t>28</w:t>
          </w:r>
          <w:r w:rsidR="00054BF0" w:rsidRPr="00EF31A0">
            <w:t xml:space="preserve"> pt.</w:t>
          </w:r>
          <w:r w:rsidR="00C11A11">
            <w:t xml:space="preserve">, </w:t>
          </w:r>
          <w:r w:rsidR="00EF31A0">
            <w:t>Bold</w:t>
          </w:r>
          <w:r w:rsidR="00054BF0" w:rsidRPr="00EF31A0">
            <w:t>)</w:t>
          </w:r>
        </w:p>
        <w:p w14:paraId="4A930741" w14:textId="4696A715" w:rsidR="00054BF0" w:rsidRPr="002736A4" w:rsidRDefault="00054BF0" w:rsidP="000A1A65">
          <w:pPr>
            <w:pStyle w:val="Subtitle"/>
            <w:rPr>
              <w:sz w:val="32"/>
              <w:szCs w:val="32"/>
            </w:rPr>
          </w:pPr>
          <w:r w:rsidRPr="001F3454">
            <w:t>Subtitle (Calibri</w:t>
          </w:r>
          <w:r w:rsidR="00C11A11" w:rsidRPr="001F3454">
            <w:t>,</w:t>
          </w:r>
          <w:r w:rsidRPr="001F3454">
            <w:t xml:space="preserve"> 2</w:t>
          </w:r>
          <w:r w:rsidR="001F3454" w:rsidRPr="001F3454">
            <w:t>0</w:t>
          </w:r>
          <w:r w:rsidRPr="001F3454">
            <w:t xml:space="preserve"> pt.</w:t>
          </w:r>
          <w:r w:rsidR="00C11A11" w:rsidRPr="001F3454">
            <w:t>,</w:t>
          </w:r>
          <w:r w:rsidR="00EF31A0" w:rsidRPr="001F3454">
            <w:t xml:space="preserve"> Bold</w:t>
          </w:r>
          <w:r w:rsidRPr="001F3454">
            <w:t>)</w:t>
          </w:r>
        </w:p>
        <w:p w14:paraId="6A282E5A" w14:textId="627D8401" w:rsidR="006109C5" w:rsidRDefault="006109C5" w:rsidP="002D448C">
          <w:pPr>
            <w:pStyle w:val="Photospacing"/>
          </w:pPr>
          <w:r>
            <w:drawing>
              <wp:inline distT="0" distB="0" distL="0" distR="0" wp14:anchorId="043E0B49" wp14:editId="7E2CB6CC">
                <wp:extent cx="5943600" cy="4305300"/>
                <wp:effectExtent l="0" t="0" r="0" b="0"/>
                <wp:docPr id="30" name="Picture 30" descr="Panoramic view taken from high point overlooking high plateau with ranch building, surrounding forest and distant mountain range." title="4-O Ranch WDFW Acqui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la_4-O_ranch_acquisition.jpg"/>
                        <pic:cNvPicPr/>
                      </pic:nvPicPr>
                      <pic:blipFill rotWithShape="1">
                        <a:blip r:embed="rId11" cstate="print">
                          <a:extLst>
                            <a:ext uri="{28A0092B-C50C-407E-A947-70E740481C1C}">
                              <a14:useLocalDpi xmlns:a14="http://schemas.microsoft.com/office/drawing/2010/main" val="0"/>
                            </a:ext>
                          </a:extLst>
                        </a:blip>
                        <a:srcRect b="45660"/>
                        <a:stretch/>
                      </pic:blipFill>
                      <pic:spPr bwMode="auto">
                        <a:xfrm>
                          <a:off x="0" y="0"/>
                          <a:ext cx="5943600" cy="4305300"/>
                        </a:xfrm>
                        <a:prstGeom prst="rect">
                          <a:avLst/>
                        </a:prstGeom>
                        <a:ln>
                          <a:noFill/>
                        </a:ln>
                        <a:extLst>
                          <a:ext uri="{53640926-AAD7-44D8-BBD7-CCE9431645EC}">
                            <a14:shadowObscured xmlns:a14="http://schemas.microsoft.com/office/drawing/2010/main"/>
                          </a:ext>
                        </a:extLst>
                      </pic:spPr>
                    </pic:pic>
                  </a:graphicData>
                </a:graphic>
              </wp:inline>
            </w:drawing>
          </w:r>
        </w:p>
        <w:p w14:paraId="388E61FA" w14:textId="41894579" w:rsidR="00054BF0" w:rsidRPr="00A22607" w:rsidRDefault="00EF31A0" w:rsidP="0012793A">
          <w:r w:rsidRPr="00361B13">
            <w:t xml:space="preserve">NOTE: Alternative text is needed for all photos. Captions are </w:t>
          </w:r>
          <w:r w:rsidR="00BE1A94">
            <w:t>needed for all photos, except</w:t>
          </w:r>
          <w:r w:rsidRPr="00361B13">
            <w:t xml:space="preserve"> cover images.</w:t>
          </w:r>
        </w:p>
        <w:p w14:paraId="5140ECC9" w14:textId="05035565" w:rsidR="00291D80" w:rsidRPr="00605ABA" w:rsidRDefault="00054BF0" w:rsidP="00141743">
          <w:pPr>
            <w:pStyle w:val="Publicationdate"/>
          </w:pPr>
          <w:r w:rsidRPr="00605ABA">
            <w:br w:type="page"/>
          </w:r>
        </w:p>
        <w:p w14:paraId="5E4ED587" w14:textId="7F172353" w:rsidR="00291D80" w:rsidRPr="008D1A71" w:rsidRDefault="00291D80" w:rsidP="005E06A8">
          <w:pPr>
            <w:pStyle w:val="Heading1"/>
          </w:pPr>
          <w:bookmarkStart w:id="1" w:name="_Toc149136404"/>
          <w:r w:rsidRPr="008D1A71">
            <w:lastRenderedPageBreak/>
            <w:t>Acknowledging the Indigenous People, Land</w:t>
          </w:r>
          <w:r w:rsidR="009D6038">
            <w:t>,</w:t>
          </w:r>
          <w:r w:rsidRPr="008D1A71">
            <w:t xml:space="preserve"> </w:t>
          </w:r>
          <w:r w:rsidR="005E06A8">
            <w:t>and</w:t>
          </w:r>
          <w:r w:rsidRPr="008D1A71">
            <w:t xml:space="preserve"> Culture of the Pacific Northwest</w:t>
          </w:r>
          <w:bookmarkEnd w:id="1"/>
          <w:r w:rsidRPr="008D1A71">
            <w:t xml:space="preserve"> </w:t>
          </w:r>
        </w:p>
        <w:p w14:paraId="116297C1" w14:textId="77777777" w:rsidR="00291D80" w:rsidRDefault="00291D80" w:rsidP="00291D80">
          <w:r>
            <w:t xml:space="preserve">Since time immemorial, Indigenous People have graced the Pacific Northwest with rich traditions of many diverse cultures, languages, traditional knowledge expressed artistically and practically with intricate principles passed down throughout generations. As the first stewards of this land, Indigenous People from this part of the world are ancestrally engrained in the very fabric of this region that is known today as Washington State. </w:t>
          </w:r>
        </w:p>
        <w:p w14:paraId="0E647652" w14:textId="77777777" w:rsidR="00291D80" w:rsidRDefault="00291D80" w:rsidP="00291D80">
          <w:r>
            <w:t xml:space="preserve">Washington Department of Fish and Wildlife (WDFW) acknowledges the American Indian Tribes as the original occupants of this land enjoyed today by all Washingtonians. Their historic reliance to hunt, fish, and gather traditional foods defines their inherent responsibilities to protect and steward the precious resources on the waters and landscape shared today by all Washington residents. </w:t>
          </w:r>
        </w:p>
        <w:p w14:paraId="3F1BEBE6" w14:textId="77777777" w:rsidR="00291D80" w:rsidRDefault="00291D80" w:rsidP="00291D80">
          <w:r>
            <w:t xml:space="preserve">The very survival of the Pacific Northwest Tribes is a testament of resiliency of what they have endured and continue to endure throughout generations on this very landscape. Through scarred valor, many historical encounters of massacre, renunciation of religious freedom, systemic racism, cultural assimilation of native children through institutional residential schools, and the fight for their inherent rights and liberties, they have prevailed. Throughout this tormented history brought by colonization, abrogated treaties, infringement of civil rights, and the salmon protests of the 1960s, the Northwest Tribes and WDFW have founded a commitment of respect, unity, and alliance taught by the realities of the past. </w:t>
          </w:r>
        </w:p>
        <w:p w14:paraId="5822E3B2" w14:textId="7562CDF0" w:rsidR="00A01F78" w:rsidRDefault="00291D80" w:rsidP="00291D80">
          <w:r>
            <w:t>Today tribal governments and WDFW work collaboratively to conserve and manage aquatic and terrestrial resources across the State and practice sound science to ensure successful resource management decisions. The Tribes and WDFW work together to ensure the sustainability of fish, wildlife, ecosystems, and culture for the next seven generations and beyond.</w:t>
          </w:r>
        </w:p>
        <w:p w14:paraId="01076051" w14:textId="28039BBA" w:rsidR="00840BE2" w:rsidRPr="00905A99" w:rsidRDefault="005A01EB" w:rsidP="00474871">
          <w:pPr>
            <w:pStyle w:val="Heading2"/>
          </w:pPr>
          <w:bookmarkStart w:id="2" w:name="_Toc149136405"/>
          <w:r>
            <w:t>When to include this statement</w:t>
          </w:r>
          <w:bookmarkEnd w:id="2"/>
        </w:p>
        <w:p w14:paraId="7EF15E69" w14:textId="49CAA39D" w:rsidR="004E7B90" w:rsidRPr="00905A99" w:rsidRDefault="003B541E" w:rsidP="000D1472">
          <w:pPr>
            <w:rPr>
              <w:i/>
              <w:iCs/>
            </w:rPr>
          </w:pPr>
          <w:r w:rsidRPr="00905A99">
            <w:rPr>
              <w:i/>
              <w:iCs/>
            </w:rPr>
            <w:t xml:space="preserve">This </w:t>
          </w:r>
          <w:r w:rsidR="004E7B90" w:rsidRPr="00905A99">
            <w:rPr>
              <w:i/>
              <w:iCs/>
            </w:rPr>
            <w:t>WDFW statement respectively acknowledge</w:t>
          </w:r>
          <w:r>
            <w:rPr>
              <w:i/>
              <w:iCs/>
            </w:rPr>
            <w:t>s</w:t>
          </w:r>
          <w:r w:rsidR="004E7B90" w:rsidRPr="00905A99">
            <w:rPr>
              <w:i/>
              <w:iCs/>
            </w:rPr>
            <w:t xml:space="preserve"> the tribes we work with, their sovereignty, history, aboriginal culture, and the shared responsibilities in resource management and conservation. </w:t>
          </w:r>
        </w:p>
        <w:p w14:paraId="205CADB7" w14:textId="679F43AD" w:rsidR="00E44686" w:rsidRPr="00905A99" w:rsidRDefault="004E7B90" w:rsidP="00905A99">
          <w:pPr>
            <w:rPr>
              <w:i/>
              <w:iCs/>
            </w:rPr>
          </w:pPr>
          <w:r w:rsidRPr="00905A99">
            <w:rPr>
              <w:i/>
              <w:iCs/>
            </w:rPr>
            <w:t xml:space="preserve">This approved statement may be used </w:t>
          </w:r>
          <w:r w:rsidR="0004125A" w:rsidRPr="00905A99">
            <w:rPr>
              <w:i/>
              <w:iCs/>
            </w:rPr>
            <w:t>when there</w:t>
          </w:r>
          <w:r w:rsidRPr="00905A99">
            <w:rPr>
              <w:i/>
              <w:iCs/>
            </w:rPr>
            <w:t xml:space="preserve"> is a tribal nexus on reports, management plans, and </w:t>
          </w:r>
          <w:r w:rsidR="001A5002">
            <w:rPr>
              <w:i/>
              <w:iCs/>
            </w:rPr>
            <w:t>other documents wit</w:t>
          </w:r>
          <w:r w:rsidR="00827677">
            <w:rPr>
              <w:i/>
              <w:iCs/>
            </w:rPr>
            <w:t>h tribal involvement</w:t>
          </w:r>
          <w:r w:rsidRPr="00905A99">
            <w:rPr>
              <w:i/>
              <w:iCs/>
            </w:rPr>
            <w:t>.</w:t>
          </w:r>
          <w:r w:rsidR="00107F9C" w:rsidRPr="00905A99">
            <w:rPr>
              <w:i/>
              <w:iCs/>
            </w:rPr>
            <w:t xml:space="preserve"> </w:t>
          </w:r>
          <w:r w:rsidR="00905A99">
            <w:rPr>
              <w:i/>
              <w:iCs/>
            </w:rPr>
            <w:t>Additional guidance is</w:t>
          </w:r>
          <w:r w:rsidR="00B0381C">
            <w:rPr>
              <w:i/>
              <w:iCs/>
            </w:rPr>
            <w:t xml:space="preserve"> available in the </w:t>
          </w:r>
          <w:r w:rsidR="00B0381C" w:rsidRPr="00EE4E68">
            <w:rPr>
              <w:i/>
              <w:iCs/>
            </w:rPr>
            <w:t>WDFW Style Guide</w:t>
          </w:r>
          <w:r w:rsidR="00EE4E68">
            <w:rPr>
              <w:i/>
              <w:iCs/>
            </w:rPr>
            <w:t xml:space="preserve"> (available in 2024)</w:t>
          </w:r>
          <w:r w:rsidR="00B0381C">
            <w:rPr>
              <w:i/>
              <w:iCs/>
            </w:rPr>
            <w:t>.</w:t>
          </w:r>
        </w:p>
        <w:p w14:paraId="1D92AB87" w14:textId="3195A212" w:rsidR="00C742EB" w:rsidRPr="005E06A8" w:rsidRDefault="00291D80" w:rsidP="005E06A8">
          <w:pPr>
            <w:spacing w:after="160" w:line="259" w:lineRule="auto"/>
            <w:rPr>
              <w:b/>
              <w:bCs/>
              <w:szCs w:val="28"/>
            </w:rPr>
          </w:pPr>
          <w:r>
            <w:br w:type="page"/>
          </w:r>
        </w:p>
      </w:sdtContent>
    </w:sdt>
    <w:sdt>
      <w:sdtPr>
        <w:rPr>
          <w:rFonts w:asciiTheme="minorHAnsi" w:hAnsiTheme="minorHAnsi" w:cstheme="minorHAnsi"/>
          <w:b w:val="0"/>
          <w:bCs w:val="0"/>
          <w:color w:val="auto"/>
          <w:sz w:val="22"/>
          <w:szCs w:val="22"/>
        </w:rPr>
        <w:id w:val="1451053349"/>
        <w:docPartObj>
          <w:docPartGallery w:val="Table of Contents"/>
          <w:docPartUnique/>
        </w:docPartObj>
      </w:sdtPr>
      <w:sdtEndPr>
        <w:rPr>
          <w:noProof/>
        </w:rPr>
      </w:sdtEndPr>
      <w:sdtContent>
        <w:p w14:paraId="24D8235F" w14:textId="6B6560C9" w:rsidR="000C0BCE" w:rsidRDefault="000C0BCE">
          <w:pPr>
            <w:pStyle w:val="TOCHeading"/>
          </w:pPr>
          <w:r>
            <w:t>Table of Contents</w:t>
          </w:r>
        </w:p>
        <w:p w14:paraId="3151780D" w14:textId="28E86E8F" w:rsidR="00F120FF" w:rsidRDefault="000C0BCE">
          <w:pPr>
            <w:pStyle w:val="TOC1"/>
            <w:tabs>
              <w:tab w:val="right" w:leader="dot" w:pos="9350"/>
            </w:tabs>
            <w:rPr>
              <w:rFonts w:cstheme="minorBidi"/>
              <w:b w:val="0"/>
              <w:noProof/>
              <w:kern w:val="2"/>
              <w14:ligatures w14:val="standardContextual"/>
            </w:rPr>
          </w:pPr>
          <w:r>
            <w:fldChar w:fldCharType="begin"/>
          </w:r>
          <w:r>
            <w:instrText xml:space="preserve"> TOC \o "1-3" \h \z \u </w:instrText>
          </w:r>
          <w:r>
            <w:fldChar w:fldCharType="separate"/>
          </w:r>
          <w:hyperlink w:anchor="_Toc149136404" w:history="1">
            <w:r w:rsidR="00F120FF" w:rsidRPr="00CA6417">
              <w:rPr>
                <w:rStyle w:val="Hyperlink"/>
                <w:noProof/>
              </w:rPr>
              <w:t>Acknowledging the Indigenous People, Land, and Culture of the Pacific Northwest</w:t>
            </w:r>
            <w:r w:rsidR="00F120FF">
              <w:rPr>
                <w:noProof/>
                <w:webHidden/>
              </w:rPr>
              <w:tab/>
            </w:r>
            <w:r w:rsidR="00F120FF">
              <w:rPr>
                <w:noProof/>
                <w:webHidden/>
              </w:rPr>
              <w:fldChar w:fldCharType="begin"/>
            </w:r>
            <w:r w:rsidR="00F120FF">
              <w:rPr>
                <w:noProof/>
                <w:webHidden/>
              </w:rPr>
              <w:instrText xml:space="preserve"> PAGEREF _Toc149136404 \h </w:instrText>
            </w:r>
            <w:r w:rsidR="00F120FF">
              <w:rPr>
                <w:noProof/>
                <w:webHidden/>
              </w:rPr>
            </w:r>
            <w:r w:rsidR="00F120FF">
              <w:rPr>
                <w:noProof/>
                <w:webHidden/>
              </w:rPr>
              <w:fldChar w:fldCharType="separate"/>
            </w:r>
            <w:r w:rsidR="00F120FF">
              <w:rPr>
                <w:noProof/>
                <w:webHidden/>
              </w:rPr>
              <w:t>1</w:t>
            </w:r>
            <w:r w:rsidR="00F120FF">
              <w:rPr>
                <w:noProof/>
                <w:webHidden/>
              </w:rPr>
              <w:fldChar w:fldCharType="end"/>
            </w:r>
          </w:hyperlink>
        </w:p>
        <w:p w14:paraId="1D775D5F" w14:textId="77E932BB" w:rsidR="00F120FF" w:rsidRDefault="00000000">
          <w:pPr>
            <w:pStyle w:val="TOC2"/>
            <w:tabs>
              <w:tab w:val="right" w:leader="dot" w:pos="9350"/>
            </w:tabs>
            <w:rPr>
              <w:rFonts w:cstheme="minorBidi"/>
              <w:noProof/>
              <w:kern w:val="2"/>
              <w14:ligatures w14:val="standardContextual"/>
            </w:rPr>
          </w:pPr>
          <w:hyperlink w:anchor="_Toc149136405" w:history="1">
            <w:r w:rsidR="00F120FF" w:rsidRPr="00CA6417">
              <w:rPr>
                <w:rStyle w:val="Hyperlink"/>
                <w:noProof/>
              </w:rPr>
              <w:t>When to include this statement</w:t>
            </w:r>
            <w:r w:rsidR="00F120FF">
              <w:rPr>
                <w:noProof/>
                <w:webHidden/>
              </w:rPr>
              <w:tab/>
            </w:r>
            <w:r w:rsidR="00F120FF">
              <w:rPr>
                <w:noProof/>
                <w:webHidden/>
              </w:rPr>
              <w:fldChar w:fldCharType="begin"/>
            </w:r>
            <w:r w:rsidR="00F120FF">
              <w:rPr>
                <w:noProof/>
                <w:webHidden/>
              </w:rPr>
              <w:instrText xml:space="preserve"> PAGEREF _Toc149136405 \h </w:instrText>
            </w:r>
            <w:r w:rsidR="00F120FF">
              <w:rPr>
                <w:noProof/>
                <w:webHidden/>
              </w:rPr>
            </w:r>
            <w:r w:rsidR="00F120FF">
              <w:rPr>
                <w:noProof/>
                <w:webHidden/>
              </w:rPr>
              <w:fldChar w:fldCharType="separate"/>
            </w:r>
            <w:r w:rsidR="00F120FF">
              <w:rPr>
                <w:noProof/>
                <w:webHidden/>
              </w:rPr>
              <w:t>1</w:t>
            </w:r>
            <w:r w:rsidR="00F120FF">
              <w:rPr>
                <w:noProof/>
                <w:webHidden/>
              </w:rPr>
              <w:fldChar w:fldCharType="end"/>
            </w:r>
          </w:hyperlink>
        </w:p>
        <w:p w14:paraId="0745C667" w14:textId="530AE253" w:rsidR="00F120FF" w:rsidRDefault="00000000">
          <w:pPr>
            <w:pStyle w:val="TOC1"/>
            <w:tabs>
              <w:tab w:val="right" w:leader="dot" w:pos="9350"/>
            </w:tabs>
            <w:rPr>
              <w:rFonts w:cstheme="minorBidi"/>
              <w:b w:val="0"/>
              <w:noProof/>
              <w:kern w:val="2"/>
              <w14:ligatures w14:val="standardContextual"/>
            </w:rPr>
          </w:pPr>
          <w:hyperlink w:anchor="_Toc149136406" w:history="1">
            <w:r w:rsidR="00F120FF" w:rsidRPr="00CA6417">
              <w:rPr>
                <w:rStyle w:val="Hyperlink"/>
                <w:noProof/>
              </w:rPr>
              <w:t>Main report chapters (Segoe UI, 20 pt., Bold)</w:t>
            </w:r>
            <w:r w:rsidR="00F120FF">
              <w:rPr>
                <w:noProof/>
                <w:webHidden/>
              </w:rPr>
              <w:tab/>
            </w:r>
            <w:r w:rsidR="00F120FF">
              <w:rPr>
                <w:noProof/>
                <w:webHidden/>
              </w:rPr>
              <w:fldChar w:fldCharType="begin"/>
            </w:r>
            <w:r w:rsidR="00F120FF">
              <w:rPr>
                <w:noProof/>
                <w:webHidden/>
              </w:rPr>
              <w:instrText xml:space="preserve"> PAGEREF _Toc149136406 \h </w:instrText>
            </w:r>
            <w:r w:rsidR="00F120FF">
              <w:rPr>
                <w:noProof/>
                <w:webHidden/>
              </w:rPr>
            </w:r>
            <w:r w:rsidR="00F120FF">
              <w:rPr>
                <w:noProof/>
                <w:webHidden/>
              </w:rPr>
              <w:fldChar w:fldCharType="separate"/>
            </w:r>
            <w:r w:rsidR="00F120FF">
              <w:rPr>
                <w:noProof/>
                <w:webHidden/>
              </w:rPr>
              <w:t>3</w:t>
            </w:r>
            <w:r w:rsidR="00F120FF">
              <w:rPr>
                <w:noProof/>
                <w:webHidden/>
              </w:rPr>
              <w:fldChar w:fldCharType="end"/>
            </w:r>
          </w:hyperlink>
        </w:p>
        <w:p w14:paraId="1AD91C6F" w14:textId="2EF44878" w:rsidR="00F120FF" w:rsidRDefault="00000000">
          <w:pPr>
            <w:pStyle w:val="TOC2"/>
            <w:tabs>
              <w:tab w:val="right" w:leader="dot" w:pos="9350"/>
            </w:tabs>
            <w:rPr>
              <w:rFonts w:cstheme="minorBidi"/>
              <w:noProof/>
              <w:kern w:val="2"/>
              <w14:ligatures w14:val="standardContextual"/>
            </w:rPr>
          </w:pPr>
          <w:hyperlink w:anchor="_Toc149136407" w:history="1">
            <w:r w:rsidR="00F120FF" w:rsidRPr="00CA6417">
              <w:rPr>
                <w:rStyle w:val="Hyperlink"/>
                <w:noProof/>
              </w:rPr>
              <w:t>Heading 2 (Calibri, 16 pt., Bold)</w:t>
            </w:r>
            <w:r w:rsidR="00F120FF">
              <w:rPr>
                <w:noProof/>
                <w:webHidden/>
              </w:rPr>
              <w:tab/>
            </w:r>
            <w:r w:rsidR="00F120FF">
              <w:rPr>
                <w:noProof/>
                <w:webHidden/>
              </w:rPr>
              <w:fldChar w:fldCharType="begin"/>
            </w:r>
            <w:r w:rsidR="00F120FF">
              <w:rPr>
                <w:noProof/>
                <w:webHidden/>
              </w:rPr>
              <w:instrText xml:space="preserve"> PAGEREF _Toc149136407 \h </w:instrText>
            </w:r>
            <w:r w:rsidR="00F120FF">
              <w:rPr>
                <w:noProof/>
                <w:webHidden/>
              </w:rPr>
            </w:r>
            <w:r w:rsidR="00F120FF">
              <w:rPr>
                <w:noProof/>
                <w:webHidden/>
              </w:rPr>
              <w:fldChar w:fldCharType="separate"/>
            </w:r>
            <w:r w:rsidR="00F120FF">
              <w:rPr>
                <w:noProof/>
                <w:webHidden/>
              </w:rPr>
              <w:t>3</w:t>
            </w:r>
            <w:r w:rsidR="00F120FF">
              <w:rPr>
                <w:noProof/>
                <w:webHidden/>
              </w:rPr>
              <w:fldChar w:fldCharType="end"/>
            </w:r>
          </w:hyperlink>
        </w:p>
        <w:p w14:paraId="16249EF3" w14:textId="39F44ED2" w:rsidR="00F120FF" w:rsidRDefault="00000000">
          <w:pPr>
            <w:pStyle w:val="TOC3"/>
            <w:tabs>
              <w:tab w:val="right" w:leader="dot" w:pos="9350"/>
            </w:tabs>
            <w:rPr>
              <w:rFonts w:cstheme="minorBidi"/>
              <w:noProof/>
              <w:kern w:val="2"/>
              <w14:ligatures w14:val="standardContextual"/>
            </w:rPr>
          </w:pPr>
          <w:hyperlink w:anchor="_Toc149136408" w:history="1">
            <w:r w:rsidR="00F120FF" w:rsidRPr="00CA6417">
              <w:rPr>
                <w:rStyle w:val="Hyperlink"/>
                <w:noProof/>
              </w:rPr>
              <w:t>Heading 3 (Calibri, 14 pt., Bold)</w:t>
            </w:r>
            <w:r w:rsidR="00F120FF">
              <w:rPr>
                <w:noProof/>
                <w:webHidden/>
              </w:rPr>
              <w:tab/>
            </w:r>
            <w:r w:rsidR="00F120FF">
              <w:rPr>
                <w:noProof/>
                <w:webHidden/>
              </w:rPr>
              <w:fldChar w:fldCharType="begin"/>
            </w:r>
            <w:r w:rsidR="00F120FF">
              <w:rPr>
                <w:noProof/>
                <w:webHidden/>
              </w:rPr>
              <w:instrText xml:space="preserve"> PAGEREF _Toc149136408 \h </w:instrText>
            </w:r>
            <w:r w:rsidR="00F120FF">
              <w:rPr>
                <w:noProof/>
                <w:webHidden/>
              </w:rPr>
            </w:r>
            <w:r w:rsidR="00F120FF">
              <w:rPr>
                <w:noProof/>
                <w:webHidden/>
              </w:rPr>
              <w:fldChar w:fldCharType="separate"/>
            </w:r>
            <w:r w:rsidR="00F120FF">
              <w:rPr>
                <w:noProof/>
                <w:webHidden/>
              </w:rPr>
              <w:t>3</w:t>
            </w:r>
            <w:r w:rsidR="00F120FF">
              <w:rPr>
                <w:noProof/>
                <w:webHidden/>
              </w:rPr>
              <w:fldChar w:fldCharType="end"/>
            </w:r>
          </w:hyperlink>
        </w:p>
        <w:p w14:paraId="15F294D7" w14:textId="1CA3EE21" w:rsidR="00F120FF" w:rsidRDefault="00000000">
          <w:pPr>
            <w:pStyle w:val="TOC1"/>
            <w:tabs>
              <w:tab w:val="right" w:leader="dot" w:pos="9350"/>
            </w:tabs>
            <w:rPr>
              <w:rFonts w:cstheme="minorBidi"/>
              <w:b w:val="0"/>
              <w:noProof/>
              <w:kern w:val="2"/>
              <w14:ligatures w14:val="standardContextual"/>
            </w:rPr>
          </w:pPr>
          <w:hyperlink w:anchor="_Toc149136409" w:history="1">
            <w:r w:rsidR="00F120FF" w:rsidRPr="00CA6417">
              <w:rPr>
                <w:rStyle w:val="Hyperlink"/>
                <w:bCs/>
                <w:noProof/>
              </w:rPr>
              <w:t>Photo guidance</w:t>
            </w:r>
            <w:r w:rsidR="00F120FF">
              <w:rPr>
                <w:noProof/>
                <w:webHidden/>
              </w:rPr>
              <w:tab/>
            </w:r>
            <w:r w:rsidR="00F120FF">
              <w:rPr>
                <w:noProof/>
                <w:webHidden/>
              </w:rPr>
              <w:fldChar w:fldCharType="begin"/>
            </w:r>
            <w:r w:rsidR="00F120FF">
              <w:rPr>
                <w:noProof/>
                <w:webHidden/>
              </w:rPr>
              <w:instrText xml:space="preserve"> PAGEREF _Toc149136409 \h </w:instrText>
            </w:r>
            <w:r w:rsidR="00F120FF">
              <w:rPr>
                <w:noProof/>
                <w:webHidden/>
              </w:rPr>
            </w:r>
            <w:r w:rsidR="00F120FF">
              <w:rPr>
                <w:noProof/>
                <w:webHidden/>
              </w:rPr>
              <w:fldChar w:fldCharType="separate"/>
            </w:r>
            <w:r w:rsidR="00F120FF">
              <w:rPr>
                <w:noProof/>
                <w:webHidden/>
              </w:rPr>
              <w:t>4</w:t>
            </w:r>
            <w:r w:rsidR="00F120FF">
              <w:rPr>
                <w:noProof/>
                <w:webHidden/>
              </w:rPr>
              <w:fldChar w:fldCharType="end"/>
            </w:r>
          </w:hyperlink>
        </w:p>
        <w:p w14:paraId="1644B74D" w14:textId="0C32AEFC" w:rsidR="00F120FF" w:rsidRDefault="00000000">
          <w:pPr>
            <w:pStyle w:val="TOC2"/>
            <w:tabs>
              <w:tab w:val="right" w:leader="dot" w:pos="9350"/>
            </w:tabs>
            <w:rPr>
              <w:rFonts w:cstheme="minorBidi"/>
              <w:noProof/>
              <w:kern w:val="2"/>
              <w14:ligatures w14:val="standardContextual"/>
            </w:rPr>
          </w:pPr>
          <w:hyperlink w:anchor="_Toc149136410" w:history="1">
            <w:r w:rsidR="00F120FF" w:rsidRPr="00CA6417">
              <w:rPr>
                <w:rStyle w:val="Hyperlink"/>
                <w:noProof/>
              </w:rPr>
              <w:t>Where to find photos</w:t>
            </w:r>
            <w:r w:rsidR="00F120FF">
              <w:rPr>
                <w:noProof/>
                <w:webHidden/>
              </w:rPr>
              <w:tab/>
            </w:r>
            <w:r w:rsidR="00F120FF">
              <w:rPr>
                <w:noProof/>
                <w:webHidden/>
              </w:rPr>
              <w:fldChar w:fldCharType="begin"/>
            </w:r>
            <w:r w:rsidR="00F120FF">
              <w:rPr>
                <w:noProof/>
                <w:webHidden/>
              </w:rPr>
              <w:instrText xml:space="preserve"> PAGEREF _Toc149136410 \h </w:instrText>
            </w:r>
            <w:r w:rsidR="00F120FF">
              <w:rPr>
                <w:noProof/>
                <w:webHidden/>
              </w:rPr>
            </w:r>
            <w:r w:rsidR="00F120FF">
              <w:rPr>
                <w:noProof/>
                <w:webHidden/>
              </w:rPr>
              <w:fldChar w:fldCharType="separate"/>
            </w:r>
            <w:r w:rsidR="00F120FF">
              <w:rPr>
                <w:noProof/>
                <w:webHidden/>
              </w:rPr>
              <w:t>4</w:t>
            </w:r>
            <w:r w:rsidR="00F120FF">
              <w:rPr>
                <w:noProof/>
                <w:webHidden/>
              </w:rPr>
              <w:fldChar w:fldCharType="end"/>
            </w:r>
          </w:hyperlink>
        </w:p>
        <w:p w14:paraId="6538CB7A" w14:textId="263D48E8" w:rsidR="00F120FF" w:rsidRDefault="00000000">
          <w:pPr>
            <w:pStyle w:val="TOC2"/>
            <w:tabs>
              <w:tab w:val="right" w:leader="dot" w:pos="9350"/>
            </w:tabs>
            <w:rPr>
              <w:rFonts w:cstheme="minorBidi"/>
              <w:noProof/>
              <w:kern w:val="2"/>
              <w14:ligatures w14:val="standardContextual"/>
            </w:rPr>
          </w:pPr>
          <w:hyperlink w:anchor="_Toc149136411" w:history="1">
            <w:r w:rsidR="00F120FF" w:rsidRPr="00CA6417">
              <w:rPr>
                <w:rStyle w:val="Hyperlink"/>
                <w:noProof/>
              </w:rPr>
              <w:t>Photo formatting tips</w:t>
            </w:r>
            <w:r w:rsidR="00F120FF">
              <w:rPr>
                <w:noProof/>
                <w:webHidden/>
              </w:rPr>
              <w:tab/>
            </w:r>
            <w:r w:rsidR="00F120FF">
              <w:rPr>
                <w:noProof/>
                <w:webHidden/>
              </w:rPr>
              <w:fldChar w:fldCharType="begin"/>
            </w:r>
            <w:r w:rsidR="00F120FF">
              <w:rPr>
                <w:noProof/>
                <w:webHidden/>
              </w:rPr>
              <w:instrText xml:space="preserve"> PAGEREF _Toc149136411 \h </w:instrText>
            </w:r>
            <w:r w:rsidR="00F120FF">
              <w:rPr>
                <w:noProof/>
                <w:webHidden/>
              </w:rPr>
            </w:r>
            <w:r w:rsidR="00F120FF">
              <w:rPr>
                <w:noProof/>
                <w:webHidden/>
              </w:rPr>
              <w:fldChar w:fldCharType="separate"/>
            </w:r>
            <w:r w:rsidR="00F120FF">
              <w:rPr>
                <w:noProof/>
                <w:webHidden/>
              </w:rPr>
              <w:t>4</w:t>
            </w:r>
            <w:r w:rsidR="00F120FF">
              <w:rPr>
                <w:noProof/>
                <w:webHidden/>
              </w:rPr>
              <w:fldChar w:fldCharType="end"/>
            </w:r>
          </w:hyperlink>
        </w:p>
        <w:p w14:paraId="4EE3049A" w14:textId="32CA96B8" w:rsidR="00F120FF" w:rsidRDefault="00000000">
          <w:pPr>
            <w:pStyle w:val="TOC1"/>
            <w:tabs>
              <w:tab w:val="right" w:leader="dot" w:pos="9350"/>
            </w:tabs>
            <w:rPr>
              <w:rFonts w:cstheme="minorBidi"/>
              <w:b w:val="0"/>
              <w:noProof/>
              <w:kern w:val="2"/>
              <w14:ligatures w14:val="standardContextual"/>
            </w:rPr>
          </w:pPr>
          <w:hyperlink w:anchor="_Toc149136412" w:history="1">
            <w:r w:rsidR="00F120FF" w:rsidRPr="00CA6417">
              <w:rPr>
                <w:rStyle w:val="Hyperlink"/>
                <w:bCs/>
                <w:noProof/>
              </w:rPr>
              <w:t>Table guidance</w:t>
            </w:r>
            <w:r w:rsidR="00F120FF">
              <w:rPr>
                <w:noProof/>
                <w:webHidden/>
              </w:rPr>
              <w:tab/>
            </w:r>
            <w:r w:rsidR="00F120FF">
              <w:rPr>
                <w:noProof/>
                <w:webHidden/>
              </w:rPr>
              <w:fldChar w:fldCharType="begin"/>
            </w:r>
            <w:r w:rsidR="00F120FF">
              <w:rPr>
                <w:noProof/>
                <w:webHidden/>
              </w:rPr>
              <w:instrText xml:space="preserve"> PAGEREF _Toc149136412 \h </w:instrText>
            </w:r>
            <w:r w:rsidR="00F120FF">
              <w:rPr>
                <w:noProof/>
                <w:webHidden/>
              </w:rPr>
            </w:r>
            <w:r w:rsidR="00F120FF">
              <w:rPr>
                <w:noProof/>
                <w:webHidden/>
              </w:rPr>
              <w:fldChar w:fldCharType="separate"/>
            </w:r>
            <w:r w:rsidR="00F120FF">
              <w:rPr>
                <w:noProof/>
                <w:webHidden/>
              </w:rPr>
              <w:t>5</w:t>
            </w:r>
            <w:r w:rsidR="00F120FF">
              <w:rPr>
                <w:noProof/>
                <w:webHidden/>
              </w:rPr>
              <w:fldChar w:fldCharType="end"/>
            </w:r>
          </w:hyperlink>
        </w:p>
        <w:p w14:paraId="76345664" w14:textId="5FAB38CE" w:rsidR="00F120FF" w:rsidRDefault="00000000">
          <w:pPr>
            <w:pStyle w:val="TOC2"/>
            <w:tabs>
              <w:tab w:val="right" w:leader="dot" w:pos="9350"/>
            </w:tabs>
            <w:rPr>
              <w:rFonts w:cstheme="minorBidi"/>
              <w:noProof/>
              <w:kern w:val="2"/>
              <w14:ligatures w14:val="standardContextual"/>
            </w:rPr>
          </w:pPr>
          <w:hyperlink w:anchor="_Toc149136413" w:history="1">
            <w:r w:rsidR="00F120FF" w:rsidRPr="00CA6417">
              <w:rPr>
                <w:rStyle w:val="Hyperlink"/>
                <w:noProof/>
              </w:rPr>
              <w:t>Table formatting tips</w:t>
            </w:r>
            <w:r w:rsidR="00F120FF">
              <w:rPr>
                <w:noProof/>
                <w:webHidden/>
              </w:rPr>
              <w:tab/>
            </w:r>
            <w:r w:rsidR="00F120FF">
              <w:rPr>
                <w:noProof/>
                <w:webHidden/>
              </w:rPr>
              <w:fldChar w:fldCharType="begin"/>
            </w:r>
            <w:r w:rsidR="00F120FF">
              <w:rPr>
                <w:noProof/>
                <w:webHidden/>
              </w:rPr>
              <w:instrText xml:space="preserve"> PAGEREF _Toc149136413 \h </w:instrText>
            </w:r>
            <w:r w:rsidR="00F120FF">
              <w:rPr>
                <w:noProof/>
                <w:webHidden/>
              </w:rPr>
            </w:r>
            <w:r w:rsidR="00F120FF">
              <w:rPr>
                <w:noProof/>
                <w:webHidden/>
              </w:rPr>
              <w:fldChar w:fldCharType="separate"/>
            </w:r>
            <w:r w:rsidR="00F120FF">
              <w:rPr>
                <w:noProof/>
                <w:webHidden/>
              </w:rPr>
              <w:t>5</w:t>
            </w:r>
            <w:r w:rsidR="00F120FF">
              <w:rPr>
                <w:noProof/>
                <w:webHidden/>
              </w:rPr>
              <w:fldChar w:fldCharType="end"/>
            </w:r>
          </w:hyperlink>
        </w:p>
        <w:p w14:paraId="50E34159" w14:textId="079C1454" w:rsidR="00F120FF" w:rsidRDefault="00000000">
          <w:pPr>
            <w:pStyle w:val="TOC1"/>
            <w:tabs>
              <w:tab w:val="right" w:leader="dot" w:pos="9350"/>
            </w:tabs>
            <w:rPr>
              <w:rFonts w:cstheme="minorBidi"/>
              <w:b w:val="0"/>
              <w:noProof/>
              <w:kern w:val="2"/>
              <w14:ligatures w14:val="standardContextual"/>
            </w:rPr>
          </w:pPr>
          <w:hyperlink w:anchor="_Toc149136414" w:history="1">
            <w:r w:rsidR="00F120FF" w:rsidRPr="00CA6417">
              <w:rPr>
                <w:rStyle w:val="Hyperlink"/>
                <w:noProof/>
              </w:rPr>
              <w:t>Figure guidance</w:t>
            </w:r>
            <w:r w:rsidR="00F120FF">
              <w:rPr>
                <w:noProof/>
                <w:webHidden/>
              </w:rPr>
              <w:tab/>
            </w:r>
            <w:r w:rsidR="00F120FF">
              <w:rPr>
                <w:noProof/>
                <w:webHidden/>
              </w:rPr>
              <w:fldChar w:fldCharType="begin"/>
            </w:r>
            <w:r w:rsidR="00F120FF">
              <w:rPr>
                <w:noProof/>
                <w:webHidden/>
              </w:rPr>
              <w:instrText xml:space="preserve"> PAGEREF _Toc149136414 \h </w:instrText>
            </w:r>
            <w:r w:rsidR="00F120FF">
              <w:rPr>
                <w:noProof/>
                <w:webHidden/>
              </w:rPr>
            </w:r>
            <w:r w:rsidR="00F120FF">
              <w:rPr>
                <w:noProof/>
                <w:webHidden/>
              </w:rPr>
              <w:fldChar w:fldCharType="separate"/>
            </w:r>
            <w:r w:rsidR="00F120FF">
              <w:rPr>
                <w:noProof/>
                <w:webHidden/>
              </w:rPr>
              <w:t>6</w:t>
            </w:r>
            <w:r w:rsidR="00F120FF">
              <w:rPr>
                <w:noProof/>
                <w:webHidden/>
              </w:rPr>
              <w:fldChar w:fldCharType="end"/>
            </w:r>
          </w:hyperlink>
        </w:p>
        <w:p w14:paraId="394ED976" w14:textId="4AE87350" w:rsidR="00F120FF" w:rsidRDefault="00000000">
          <w:pPr>
            <w:pStyle w:val="TOC2"/>
            <w:tabs>
              <w:tab w:val="right" w:leader="dot" w:pos="9350"/>
            </w:tabs>
            <w:rPr>
              <w:rFonts w:cstheme="minorBidi"/>
              <w:noProof/>
              <w:kern w:val="2"/>
              <w14:ligatures w14:val="standardContextual"/>
            </w:rPr>
          </w:pPr>
          <w:hyperlink w:anchor="_Toc149136415" w:history="1">
            <w:r w:rsidR="00F120FF" w:rsidRPr="00CA6417">
              <w:rPr>
                <w:rStyle w:val="Hyperlink"/>
                <w:noProof/>
              </w:rPr>
              <w:t>Figure formatting tips</w:t>
            </w:r>
            <w:r w:rsidR="00F120FF">
              <w:rPr>
                <w:noProof/>
                <w:webHidden/>
              </w:rPr>
              <w:tab/>
            </w:r>
            <w:r w:rsidR="00F120FF">
              <w:rPr>
                <w:noProof/>
                <w:webHidden/>
              </w:rPr>
              <w:fldChar w:fldCharType="begin"/>
            </w:r>
            <w:r w:rsidR="00F120FF">
              <w:rPr>
                <w:noProof/>
                <w:webHidden/>
              </w:rPr>
              <w:instrText xml:space="preserve"> PAGEREF _Toc149136415 \h </w:instrText>
            </w:r>
            <w:r w:rsidR="00F120FF">
              <w:rPr>
                <w:noProof/>
                <w:webHidden/>
              </w:rPr>
            </w:r>
            <w:r w:rsidR="00F120FF">
              <w:rPr>
                <w:noProof/>
                <w:webHidden/>
              </w:rPr>
              <w:fldChar w:fldCharType="separate"/>
            </w:r>
            <w:r w:rsidR="00F120FF">
              <w:rPr>
                <w:noProof/>
                <w:webHidden/>
              </w:rPr>
              <w:t>6</w:t>
            </w:r>
            <w:r w:rsidR="00F120FF">
              <w:rPr>
                <w:noProof/>
                <w:webHidden/>
              </w:rPr>
              <w:fldChar w:fldCharType="end"/>
            </w:r>
          </w:hyperlink>
        </w:p>
        <w:p w14:paraId="20F94D73" w14:textId="2780D934" w:rsidR="00F120FF" w:rsidRDefault="00000000">
          <w:pPr>
            <w:pStyle w:val="TOC1"/>
            <w:tabs>
              <w:tab w:val="right" w:leader="dot" w:pos="9350"/>
            </w:tabs>
            <w:rPr>
              <w:rFonts w:cstheme="minorBidi"/>
              <w:b w:val="0"/>
              <w:noProof/>
              <w:kern w:val="2"/>
              <w14:ligatures w14:val="standardContextual"/>
            </w:rPr>
          </w:pPr>
          <w:hyperlink w:anchor="_Toc149136416" w:history="1">
            <w:r w:rsidR="00F120FF" w:rsidRPr="00CA6417">
              <w:rPr>
                <w:rStyle w:val="Hyperlink"/>
                <w:noProof/>
              </w:rPr>
              <w:t>Literature cited</w:t>
            </w:r>
            <w:r w:rsidR="00F120FF">
              <w:rPr>
                <w:noProof/>
                <w:webHidden/>
              </w:rPr>
              <w:tab/>
            </w:r>
            <w:r w:rsidR="00F120FF">
              <w:rPr>
                <w:noProof/>
                <w:webHidden/>
              </w:rPr>
              <w:fldChar w:fldCharType="begin"/>
            </w:r>
            <w:r w:rsidR="00F120FF">
              <w:rPr>
                <w:noProof/>
                <w:webHidden/>
              </w:rPr>
              <w:instrText xml:space="preserve"> PAGEREF _Toc149136416 \h </w:instrText>
            </w:r>
            <w:r w:rsidR="00F120FF">
              <w:rPr>
                <w:noProof/>
                <w:webHidden/>
              </w:rPr>
            </w:r>
            <w:r w:rsidR="00F120FF">
              <w:rPr>
                <w:noProof/>
                <w:webHidden/>
              </w:rPr>
              <w:fldChar w:fldCharType="separate"/>
            </w:r>
            <w:r w:rsidR="00F120FF">
              <w:rPr>
                <w:noProof/>
                <w:webHidden/>
              </w:rPr>
              <w:t>7</w:t>
            </w:r>
            <w:r w:rsidR="00F120FF">
              <w:rPr>
                <w:noProof/>
                <w:webHidden/>
              </w:rPr>
              <w:fldChar w:fldCharType="end"/>
            </w:r>
          </w:hyperlink>
        </w:p>
        <w:p w14:paraId="7D2DB7C5" w14:textId="171CF67E" w:rsidR="00AA2ECE" w:rsidRDefault="000C0BCE" w:rsidP="000A1A65">
          <w:pPr>
            <w:rPr>
              <w:noProof/>
            </w:rPr>
          </w:pPr>
          <w:r>
            <w:rPr>
              <w:b/>
              <w:bCs/>
              <w:noProof/>
            </w:rPr>
            <w:fldChar w:fldCharType="end"/>
          </w:r>
        </w:p>
      </w:sdtContent>
    </w:sdt>
    <w:p w14:paraId="2BCCD8F5" w14:textId="64A731C8" w:rsidR="00C70F50" w:rsidRDefault="00C70F50" w:rsidP="00454B82">
      <w:pPr>
        <w:pStyle w:val="Caption"/>
      </w:pPr>
      <w:r w:rsidRPr="00454B82">
        <w:t>List of Tables</w:t>
      </w:r>
    </w:p>
    <w:p w14:paraId="57D08FC8" w14:textId="4363536D" w:rsidR="005F12AE" w:rsidRDefault="00545074">
      <w:pPr>
        <w:pStyle w:val="TableofFigures"/>
        <w:tabs>
          <w:tab w:val="right" w:leader="dot" w:pos="9350"/>
        </w:tabs>
        <w:rPr>
          <w:rFonts w:eastAsiaTheme="minorEastAsia" w:cstheme="minorBidi"/>
          <w:noProof/>
          <w:kern w:val="2"/>
          <w14:ligatures w14:val="standardContextual"/>
        </w:rPr>
      </w:pPr>
      <w:r>
        <w:rPr>
          <w:highlight w:val="yellow"/>
        </w:rPr>
        <w:fldChar w:fldCharType="begin"/>
      </w:r>
      <w:r>
        <w:rPr>
          <w:highlight w:val="yellow"/>
        </w:rPr>
        <w:instrText xml:space="preserve"> TOC \c "Table" </w:instrText>
      </w:r>
      <w:r>
        <w:rPr>
          <w:highlight w:val="yellow"/>
        </w:rPr>
        <w:fldChar w:fldCharType="separate"/>
      </w:r>
      <w:r w:rsidR="005F12AE">
        <w:rPr>
          <w:noProof/>
        </w:rPr>
        <w:t>Table 1. Descriptive name</w:t>
      </w:r>
      <w:r w:rsidR="005F12AE">
        <w:rPr>
          <w:noProof/>
        </w:rPr>
        <w:tab/>
      </w:r>
      <w:r w:rsidR="005F12AE">
        <w:rPr>
          <w:noProof/>
        </w:rPr>
        <w:fldChar w:fldCharType="begin"/>
      </w:r>
      <w:r w:rsidR="005F12AE">
        <w:rPr>
          <w:noProof/>
        </w:rPr>
        <w:instrText xml:space="preserve"> PAGEREF _Toc149128313 \h </w:instrText>
      </w:r>
      <w:r w:rsidR="005F12AE">
        <w:rPr>
          <w:noProof/>
        </w:rPr>
      </w:r>
      <w:r w:rsidR="005F12AE">
        <w:rPr>
          <w:noProof/>
        </w:rPr>
        <w:fldChar w:fldCharType="separate"/>
      </w:r>
      <w:r w:rsidR="005F12AE">
        <w:rPr>
          <w:noProof/>
        </w:rPr>
        <w:t>6</w:t>
      </w:r>
      <w:r w:rsidR="005F12AE">
        <w:rPr>
          <w:noProof/>
        </w:rPr>
        <w:fldChar w:fldCharType="end"/>
      </w:r>
    </w:p>
    <w:p w14:paraId="7728DF7E" w14:textId="544EC70E" w:rsidR="005F12AE" w:rsidRDefault="005F12AE">
      <w:pPr>
        <w:pStyle w:val="TableofFigures"/>
        <w:tabs>
          <w:tab w:val="right" w:leader="dot" w:pos="9350"/>
        </w:tabs>
        <w:rPr>
          <w:rFonts w:eastAsiaTheme="minorEastAsia" w:cstheme="minorBidi"/>
          <w:noProof/>
          <w:kern w:val="2"/>
          <w14:ligatures w14:val="standardContextual"/>
        </w:rPr>
      </w:pPr>
      <w:r>
        <w:rPr>
          <w:noProof/>
        </w:rPr>
        <w:t>Table 2. Another descriptive name</w:t>
      </w:r>
      <w:r>
        <w:rPr>
          <w:noProof/>
        </w:rPr>
        <w:tab/>
      </w:r>
      <w:r>
        <w:rPr>
          <w:noProof/>
        </w:rPr>
        <w:fldChar w:fldCharType="begin"/>
      </w:r>
      <w:r>
        <w:rPr>
          <w:noProof/>
        </w:rPr>
        <w:instrText xml:space="preserve"> PAGEREF _Toc149128314 \h </w:instrText>
      </w:r>
      <w:r>
        <w:rPr>
          <w:noProof/>
        </w:rPr>
      </w:r>
      <w:r>
        <w:rPr>
          <w:noProof/>
        </w:rPr>
        <w:fldChar w:fldCharType="separate"/>
      </w:r>
      <w:r>
        <w:rPr>
          <w:noProof/>
        </w:rPr>
        <w:t>6</w:t>
      </w:r>
      <w:r>
        <w:rPr>
          <w:noProof/>
        </w:rPr>
        <w:fldChar w:fldCharType="end"/>
      </w:r>
    </w:p>
    <w:p w14:paraId="19199C1D" w14:textId="7612DDEE" w:rsidR="0020609B" w:rsidRDefault="00545074" w:rsidP="00545074">
      <w:r>
        <w:rPr>
          <w:highlight w:val="yellow"/>
        </w:rPr>
        <w:fldChar w:fldCharType="end"/>
      </w:r>
    </w:p>
    <w:p w14:paraId="1E424B0E" w14:textId="084F3949" w:rsidR="00545074" w:rsidRDefault="00545074" w:rsidP="00454B82">
      <w:pPr>
        <w:pStyle w:val="Caption"/>
      </w:pPr>
      <w:r>
        <w:t>List of Figures</w:t>
      </w:r>
    </w:p>
    <w:p w14:paraId="7360329C" w14:textId="4314F6C6" w:rsidR="005F12AE" w:rsidRDefault="00545074">
      <w:pPr>
        <w:pStyle w:val="TableofFigures"/>
        <w:tabs>
          <w:tab w:val="right" w:leader="dot" w:pos="9350"/>
        </w:tabs>
        <w:rPr>
          <w:rFonts w:eastAsiaTheme="minorEastAsia" w:cstheme="minorBidi"/>
          <w:noProof/>
          <w:kern w:val="2"/>
          <w14:ligatures w14:val="standardContextual"/>
        </w:rPr>
      </w:pPr>
      <w:r>
        <w:fldChar w:fldCharType="begin"/>
      </w:r>
      <w:r>
        <w:instrText xml:space="preserve"> TOC \c "Figure" </w:instrText>
      </w:r>
      <w:r>
        <w:fldChar w:fldCharType="separate"/>
      </w:r>
      <w:r w:rsidR="005F12AE">
        <w:rPr>
          <w:noProof/>
        </w:rPr>
        <w:t>Figure 1. Descriptive name</w:t>
      </w:r>
      <w:r w:rsidR="005F12AE">
        <w:rPr>
          <w:noProof/>
        </w:rPr>
        <w:tab/>
      </w:r>
      <w:r w:rsidR="005F12AE">
        <w:rPr>
          <w:noProof/>
        </w:rPr>
        <w:fldChar w:fldCharType="begin"/>
      </w:r>
      <w:r w:rsidR="005F12AE">
        <w:rPr>
          <w:noProof/>
        </w:rPr>
        <w:instrText xml:space="preserve"> PAGEREF _Toc149128318 \h </w:instrText>
      </w:r>
      <w:r w:rsidR="005F12AE">
        <w:rPr>
          <w:noProof/>
        </w:rPr>
      </w:r>
      <w:r w:rsidR="005F12AE">
        <w:rPr>
          <w:noProof/>
        </w:rPr>
        <w:fldChar w:fldCharType="separate"/>
      </w:r>
      <w:r w:rsidR="005F12AE">
        <w:rPr>
          <w:noProof/>
        </w:rPr>
        <w:t>7</w:t>
      </w:r>
      <w:r w:rsidR="005F12AE">
        <w:rPr>
          <w:noProof/>
        </w:rPr>
        <w:fldChar w:fldCharType="end"/>
      </w:r>
    </w:p>
    <w:p w14:paraId="711EF024" w14:textId="4C828062" w:rsidR="00C11A11" w:rsidRDefault="00545074" w:rsidP="000A1A65">
      <w:r>
        <w:fldChar w:fldCharType="end"/>
      </w:r>
    </w:p>
    <w:p w14:paraId="2ABB8A48" w14:textId="77777777" w:rsidR="0030166C" w:rsidRDefault="0030166C" w:rsidP="000A1A65"/>
    <w:p w14:paraId="404B3CC6" w14:textId="3DE88DEE" w:rsidR="00AE09C0" w:rsidRDefault="00AE09C0" w:rsidP="00AE09C0">
      <w:r w:rsidRPr="0030166C">
        <w:t>Cover photo by</w:t>
      </w:r>
      <w:r w:rsidR="0030166C" w:rsidRPr="0030166C">
        <w:t xml:space="preserve"> [NAME]</w:t>
      </w:r>
      <w:r>
        <w:t xml:space="preserve"> </w:t>
      </w:r>
    </w:p>
    <w:p w14:paraId="499F6F58" w14:textId="19930973" w:rsidR="00AE09C0" w:rsidRDefault="00AE09C0" w:rsidP="009378A4">
      <w:pPr>
        <w:pStyle w:val="Caption"/>
      </w:pPr>
      <w:r w:rsidRPr="008D7720">
        <w:t>Suggested citation</w:t>
      </w:r>
    </w:p>
    <w:p w14:paraId="41369FE3" w14:textId="006ED506" w:rsidR="009378A4" w:rsidRDefault="00863E0B" w:rsidP="00AE09C0">
      <w:r>
        <w:t>[</w:t>
      </w:r>
      <w:r w:rsidR="009378A4">
        <w:t xml:space="preserve">INSERT </w:t>
      </w:r>
      <w:r w:rsidR="008262BA">
        <w:t>CITATION]</w:t>
      </w:r>
    </w:p>
    <w:p w14:paraId="0A9BB21E" w14:textId="3340AFD4" w:rsidR="000A1A65" w:rsidRPr="00612C51" w:rsidRDefault="00C11A11" w:rsidP="00D6273E">
      <w:pPr>
        <w:pStyle w:val="CivilRightsstatement"/>
      </w:pPr>
      <w:r w:rsidRPr="00FE1663">
        <w:t xml:space="preserve">Request this information in an alternative format or language at </w:t>
      </w:r>
      <w:hyperlink r:id="rId12" w:tgtFrame="_blank" w:history="1">
        <w:r w:rsidRPr="00FE1663">
          <w:rPr>
            <w:color w:val="0563C1"/>
            <w:u w:val="single"/>
            <w:shd w:val="clear" w:color="auto" w:fill="FFFFFF"/>
          </w:rPr>
          <w:t>wdfw.wa.gov/accessibility/requests-accommodation</w:t>
        </w:r>
      </w:hyperlink>
      <w:r w:rsidRPr="00FE1663">
        <w:t xml:space="preserve">, </w:t>
      </w:r>
      <w:r w:rsidR="00606807" w:rsidRPr="00FE1663">
        <w:t>833-855-1012</w:t>
      </w:r>
      <w:r w:rsidRPr="00FE1663">
        <w:t xml:space="preserve">, TTY (711), or </w:t>
      </w:r>
      <w:hyperlink r:id="rId13">
        <w:r w:rsidR="00FE1663" w:rsidRPr="00FE1663">
          <w:rPr>
            <w:rStyle w:val="Hyperlink"/>
            <w:rFonts w:ascii="Calibri" w:eastAsia="Calibri" w:hAnsi="Calibri" w:cs="Calibri"/>
          </w:rPr>
          <w:t>CivilRightsTeam@dfw.wa.gov</w:t>
        </w:r>
      </w:hyperlink>
      <w:r w:rsidRPr="00FE1663">
        <w:t>.</w:t>
      </w:r>
      <w:r w:rsidR="000A1A65" w:rsidRPr="00612C51">
        <w:br w:type="page"/>
      </w:r>
    </w:p>
    <w:p w14:paraId="75342C04" w14:textId="7E093C4A" w:rsidR="00C11A11" w:rsidRPr="00C51552" w:rsidRDefault="00A26272" w:rsidP="000A1A65">
      <w:pPr>
        <w:pStyle w:val="Heading1"/>
      </w:pPr>
      <w:bookmarkStart w:id="3" w:name="_Toc147739895"/>
      <w:bookmarkStart w:id="4" w:name="_Toc149136406"/>
      <w:r>
        <w:lastRenderedPageBreak/>
        <w:t xml:space="preserve">Main </w:t>
      </w:r>
      <w:r w:rsidR="00DF5A4C">
        <w:t>report chapters</w:t>
      </w:r>
      <w:r w:rsidR="00C11A11" w:rsidRPr="00C51552">
        <w:t xml:space="preserve"> (Segoe UI</w:t>
      </w:r>
      <w:r w:rsidR="00F22C02" w:rsidRPr="00C51552">
        <w:t>,</w:t>
      </w:r>
      <w:r w:rsidR="00C11A11" w:rsidRPr="00C51552">
        <w:t xml:space="preserve"> 20 pt.</w:t>
      </w:r>
      <w:r w:rsidR="00F22C02" w:rsidRPr="00C51552">
        <w:t>,</w:t>
      </w:r>
      <w:r w:rsidR="00C11A11" w:rsidRPr="00C51552">
        <w:t xml:space="preserve"> Bold)</w:t>
      </w:r>
      <w:bookmarkEnd w:id="3"/>
      <w:bookmarkEnd w:id="4"/>
    </w:p>
    <w:p w14:paraId="3740ACA1" w14:textId="14CE5669" w:rsidR="005C65F7" w:rsidRPr="00C51552" w:rsidRDefault="005C65F7" w:rsidP="000A1A65">
      <w:pPr>
        <w:pStyle w:val="Heading2"/>
      </w:pPr>
      <w:bookmarkStart w:id="5" w:name="_Toc147739896"/>
      <w:bookmarkStart w:id="6" w:name="_Toc149136407"/>
      <w:r w:rsidRPr="00C51552">
        <w:t>Heading</w:t>
      </w:r>
      <w:r w:rsidR="001743C3" w:rsidRPr="00C51552">
        <w:t xml:space="preserve"> </w:t>
      </w:r>
      <w:r w:rsidR="00DB5B46" w:rsidRPr="00C51552">
        <w:t>2</w:t>
      </w:r>
      <w:r w:rsidRPr="00C51552">
        <w:t xml:space="preserve"> (Calibri, 1</w:t>
      </w:r>
      <w:r w:rsidR="007016B4" w:rsidRPr="00C51552">
        <w:t>6</w:t>
      </w:r>
      <w:r w:rsidRPr="00C51552">
        <w:t xml:space="preserve"> pt., Bold)</w:t>
      </w:r>
      <w:bookmarkEnd w:id="5"/>
      <w:bookmarkEnd w:id="6"/>
    </w:p>
    <w:p w14:paraId="472B641F" w14:textId="1847FA06" w:rsidR="005C65F7" w:rsidRPr="00C51552" w:rsidRDefault="005C65F7" w:rsidP="000A1A65">
      <w:pPr>
        <w:pStyle w:val="Heading3"/>
      </w:pPr>
      <w:bookmarkStart w:id="7" w:name="_Toc147739897"/>
      <w:bookmarkStart w:id="8" w:name="_Toc149136408"/>
      <w:r w:rsidRPr="00C51552">
        <w:t>Heading</w:t>
      </w:r>
      <w:r w:rsidR="001743C3" w:rsidRPr="00C51552">
        <w:t xml:space="preserve"> </w:t>
      </w:r>
      <w:r w:rsidR="00DB5B46" w:rsidRPr="00C51552">
        <w:t>3</w:t>
      </w:r>
      <w:r w:rsidRPr="00C51552">
        <w:t xml:space="preserve"> (Calibri, 1</w:t>
      </w:r>
      <w:r w:rsidR="007016B4" w:rsidRPr="00C51552">
        <w:t>4</w:t>
      </w:r>
      <w:r w:rsidRPr="00C51552">
        <w:t xml:space="preserve"> pt., Bold)</w:t>
      </w:r>
      <w:bookmarkEnd w:id="7"/>
      <w:bookmarkEnd w:id="8"/>
    </w:p>
    <w:p w14:paraId="69320A72" w14:textId="3D0696C2" w:rsidR="00DB5553" w:rsidRPr="00C51552" w:rsidRDefault="00DB5553" w:rsidP="000A1A65">
      <w:pPr>
        <w:pStyle w:val="Heading4"/>
      </w:pPr>
      <w:r w:rsidRPr="00C51552">
        <w:t xml:space="preserve">Heading 4 (Calibri, </w:t>
      </w:r>
      <w:r w:rsidR="003F069F" w:rsidRPr="00C51552">
        <w:t>12 pt.,</w:t>
      </w:r>
      <w:r w:rsidR="00D33729" w:rsidRPr="00C51552">
        <w:t xml:space="preserve"> Bold)</w:t>
      </w:r>
    </w:p>
    <w:p w14:paraId="594A0808" w14:textId="25FE53EE" w:rsidR="005C65F7" w:rsidRPr="000A1A65" w:rsidRDefault="005C65F7" w:rsidP="000A1A65">
      <w:r w:rsidRPr="000A1A65">
        <w:t>Body Text (Calibri, 11 pt., 1.15 line spacing)</w:t>
      </w:r>
    </w:p>
    <w:p w14:paraId="3F0BAF0C" w14:textId="77777777" w:rsidR="00F047C1" w:rsidRDefault="00000000" w:rsidP="00F047C1">
      <w:hyperlink r:id="rId14" w:history="1">
        <w:r w:rsidR="00F047C1" w:rsidRPr="00313719">
          <w:rPr>
            <w:rStyle w:val="Hyperlink"/>
          </w:rPr>
          <w:t>Hyperlinks</w:t>
        </w:r>
      </w:hyperlink>
      <w:r w:rsidR="00F047C1" w:rsidRPr="00313719">
        <w:t xml:space="preserve"> (</w:t>
      </w:r>
      <w:r w:rsidR="00F047C1">
        <w:t xml:space="preserve">Hyperlink, </w:t>
      </w:r>
      <w:r w:rsidR="00F047C1" w:rsidRPr="00313719">
        <w:t>blue, underlined text)</w:t>
      </w:r>
    </w:p>
    <w:p w14:paraId="046DC6CA" w14:textId="7DB09C20" w:rsidR="00D61F33" w:rsidRPr="001F3F25" w:rsidRDefault="00347E2B" w:rsidP="001F02D2">
      <w:pPr>
        <w:pStyle w:val="Quote"/>
      </w:pPr>
      <w:r w:rsidRPr="001F02D2">
        <w:t>Quotes and c</w:t>
      </w:r>
      <w:r w:rsidR="005C65F7" w:rsidRPr="001F02D2">
        <w:t xml:space="preserve">all out </w:t>
      </w:r>
      <w:r w:rsidRPr="001F02D2">
        <w:t>text</w:t>
      </w:r>
      <w:r w:rsidR="005C65F7" w:rsidRPr="001F02D2">
        <w:t xml:space="preserve"> (</w:t>
      </w:r>
      <w:r w:rsidR="00734711" w:rsidRPr="001F02D2">
        <w:t>Quote</w:t>
      </w:r>
      <w:r w:rsidR="005C65F7" w:rsidRPr="001F02D2">
        <w:t xml:space="preserve">, </w:t>
      </w:r>
      <w:r w:rsidR="001F02D2">
        <w:t>Se</w:t>
      </w:r>
      <w:r w:rsidR="00AC5616">
        <w:t>g</w:t>
      </w:r>
      <w:r w:rsidR="001F02D2">
        <w:t>oe UI</w:t>
      </w:r>
      <w:r w:rsidR="00AC5616">
        <w:t xml:space="preserve"> </w:t>
      </w:r>
      <w:proofErr w:type="spellStart"/>
      <w:r w:rsidR="00AC5616">
        <w:t>Semilight</w:t>
      </w:r>
      <w:proofErr w:type="spellEnd"/>
      <w:r w:rsidR="005C65F7" w:rsidRPr="001F02D2">
        <w:t xml:space="preserve">, </w:t>
      </w:r>
      <w:r w:rsidR="00AC5616">
        <w:t>16</w:t>
      </w:r>
      <w:r w:rsidR="005C65F7" w:rsidRPr="001F02D2">
        <w:t>, 1.15 line spacing)</w:t>
      </w:r>
      <w:r w:rsidR="00D61F33" w:rsidRPr="001F3F25">
        <w:t xml:space="preserve"> </w:t>
      </w:r>
    </w:p>
    <w:p w14:paraId="16E4E7BF" w14:textId="77777777" w:rsidR="0049156E" w:rsidRDefault="00835A2B" w:rsidP="006228E6">
      <w:r>
        <w:t xml:space="preserve">Note: Use the Styles gallery </w:t>
      </w:r>
      <w:r w:rsidR="00E31072">
        <w:t>in this template</w:t>
      </w:r>
      <w:r>
        <w:t xml:space="preserve"> to apply these pre-established font treatments throughout your report.</w:t>
      </w:r>
    </w:p>
    <w:p w14:paraId="06DB55B5" w14:textId="367F6503" w:rsidR="000007C7" w:rsidRDefault="000007C7" w:rsidP="006228E6">
      <w:r>
        <w:br w:type="page"/>
      </w:r>
    </w:p>
    <w:p w14:paraId="2773A65F" w14:textId="6A418CCF" w:rsidR="00DC71D7" w:rsidRDefault="00F22C02" w:rsidP="000A1A65">
      <w:pPr>
        <w:pStyle w:val="Heading1"/>
      </w:pPr>
      <w:bookmarkStart w:id="9" w:name="_Toc147739898"/>
      <w:bookmarkStart w:id="10" w:name="_Toc149136409"/>
      <w:r>
        <w:rPr>
          <w:rStyle w:val="Heading1Char"/>
          <w:b/>
          <w:bCs/>
        </w:rPr>
        <w:lastRenderedPageBreak/>
        <w:t xml:space="preserve">Photo </w:t>
      </w:r>
      <w:r w:rsidR="00DF5A4C">
        <w:rPr>
          <w:rStyle w:val="Heading1Char"/>
          <w:b/>
          <w:bCs/>
        </w:rPr>
        <w:t>guidance</w:t>
      </w:r>
      <w:bookmarkEnd w:id="9"/>
      <w:bookmarkEnd w:id="10"/>
    </w:p>
    <w:p w14:paraId="5E0A710B" w14:textId="095DECC8" w:rsidR="00653001" w:rsidRPr="00653001" w:rsidRDefault="00653001" w:rsidP="00380994">
      <w:pPr>
        <w:pStyle w:val="Heading2"/>
      </w:pPr>
      <w:bookmarkStart w:id="11" w:name="_Toc149136410"/>
      <w:r>
        <w:t>Where to find photos</w:t>
      </w:r>
      <w:bookmarkEnd w:id="11"/>
    </w:p>
    <w:p w14:paraId="0DF16176" w14:textId="64DD5CED" w:rsidR="00DC71D7" w:rsidRPr="00653001" w:rsidRDefault="00DC71D7" w:rsidP="00BE4B02">
      <w:pPr>
        <w:pStyle w:val="ListParagraph"/>
        <w:numPr>
          <w:ilvl w:val="0"/>
          <w:numId w:val="12"/>
        </w:numPr>
      </w:pPr>
      <w:r w:rsidRPr="00653001">
        <w:t>Attempt to use WDFW and/or Washington state images when</w:t>
      </w:r>
      <w:r w:rsidR="007C04DD">
        <w:t>ever</w:t>
      </w:r>
      <w:r w:rsidRPr="00653001">
        <w:t xml:space="preserve"> possible. Seek assistance from your</w:t>
      </w:r>
      <w:hyperlink r:id="rId15" w:history="1">
        <w:r w:rsidRPr="00BE4B02">
          <w:rPr>
            <w:rStyle w:val="Hyperlink"/>
            <w:u w:val="none"/>
          </w:rPr>
          <w:t xml:space="preserve"> </w:t>
        </w:r>
        <w:r w:rsidRPr="00A45D3A">
          <w:rPr>
            <w:rStyle w:val="Hyperlink"/>
          </w:rPr>
          <w:t>communication</w:t>
        </w:r>
        <w:r w:rsidR="008971A5">
          <w:rPr>
            <w:rStyle w:val="Hyperlink"/>
          </w:rPr>
          <w:t>s</w:t>
        </w:r>
        <w:r w:rsidRPr="00A45D3A">
          <w:rPr>
            <w:rStyle w:val="Hyperlink"/>
          </w:rPr>
          <w:t xml:space="preserve"> manager</w:t>
        </w:r>
        <w:r w:rsidRPr="00BE4B02">
          <w:rPr>
            <w:rStyle w:val="Hyperlink"/>
            <w:u w:val="none"/>
          </w:rPr>
          <w:t xml:space="preserve"> </w:t>
        </w:r>
      </w:hyperlink>
      <w:r w:rsidRPr="00653001">
        <w:t>if you need help locating an image.</w:t>
      </w:r>
    </w:p>
    <w:p w14:paraId="7E79ED12" w14:textId="0478F88A" w:rsidR="0099342D" w:rsidRPr="00AA286E" w:rsidRDefault="00DC71D7" w:rsidP="00BE4B02">
      <w:pPr>
        <w:pStyle w:val="ListParagraph"/>
        <w:numPr>
          <w:ilvl w:val="0"/>
          <w:numId w:val="12"/>
        </w:numPr>
      </w:pPr>
      <w:r w:rsidRPr="00AA286E">
        <w:t xml:space="preserve">WDFW </w:t>
      </w:r>
      <w:r w:rsidR="0099342D" w:rsidRPr="00AA286E">
        <w:t xml:space="preserve">Media </w:t>
      </w:r>
      <w:r w:rsidR="00E703B4" w:rsidRPr="00AA286E">
        <w:t>Library</w:t>
      </w:r>
      <w:r w:rsidR="0099342D" w:rsidRPr="00AA286E">
        <w:t xml:space="preserve">: </w:t>
      </w:r>
      <w:hyperlink r:id="rId16" w:history="1">
        <w:r w:rsidR="006E2F1B" w:rsidRPr="00AA286E">
          <w:rPr>
            <w:rStyle w:val="Hyperlink"/>
          </w:rPr>
          <w:t>https</w:t>
        </w:r>
      </w:hyperlink>
      <w:hyperlink r:id="rId17" w:history="1">
        <w:r w:rsidR="006E2F1B" w:rsidRPr="00AA286E">
          <w:rPr>
            <w:rStyle w:val="Hyperlink"/>
          </w:rPr>
          <w:t>://workspace.dfw.wa</w:t>
        </w:r>
      </w:hyperlink>
      <w:r w:rsidR="006E2F1B" w:rsidRPr="00AA286E">
        <w:t>.</w:t>
      </w:r>
      <w:hyperlink r:id="rId18" w:history="1">
        <w:r w:rsidR="006E2F1B" w:rsidRPr="00AA286E">
          <w:rPr>
            <w:rStyle w:val="Hyperlink"/>
          </w:rPr>
          <w:t>lcl</w:t>
        </w:r>
      </w:hyperlink>
      <w:hyperlink r:id="rId19" w:history="1">
        <w:r w:rsidR="006E2F1B" w:rsidRPr="00AA286E">
          <w:rPr>
            <w:rStyle w:val="Hyperlink"/>
          </w:rPr>
          <w:t>/media/pages/</w:t>
        </w:r>
      </w:hyperlink>
      <w:hyperlink r:id="rId20" w:history="1">
        <w:r w:rsidR="006E2F1B" w:rsidRPr="00AA286E">
          <w:rPr>
            <w:rStyle w:val="Hyperlink"/>
          </w:rPr>
          <w:t>home.php</w:t>
        </w:r>
      </w:hyperlink>
    </w:p>
    <w:p w14:paraId="4B9EC741" w14:textId="7DF2D2D0" w:rsidR="00653001" w:rsidRPr="00653001" w:rsidRDefault="008B6A11" w:rsidP="00380994">
      <w:pPr>
        <w:pStyle w:val="Heading2"/>
      </w:pPr>
      <w:bookmarkStart w:id="12" w:name="_Toc149136411"/>
      <w:r>
        <w:t>Photo formatting tips</w:t>
      </w:r>
      <w:bookmarkEnd w:id="12"/>
    </w:p>
    <w:p w14:paraId="3247BC27" w14:textId="331E8B12" w:rsidR="006B6D38" w:rsidRDefault="00DE5586" w:rsidP="00BE4B02">
      <w:pPr>
        <w:pStyle w:val="ListParagraph"/>
        <w:numPr>
          <w:ilvl w:val="0"/>
          <w:numId w:val="12"/>
        </w:numPr>
      </w:pPr>
      <w:r>
        <w:t>Add alt text</w:t>
      </w:r>
      <w:r w:rsidR="00C42D1D">
        <w:t xml:space="preserve"> </w:t>
      </w:r>
      <w:r w:rsidR="006B6D38">
        <w:t>describ</w:t>
      </w:r>
      <w:r w:rsidR="00BD35A7">
        <w:t>ing</w:t>
      </w:r>
      <w:r w:rsidR="006B6D38">
        <w:t xml:space="preserve"> the scene</w:t>
      </w:r>
      <w:r w:rsidR="006B6D38" w:rsidRPr="00653001">
        <w:t xml:space="preserve">. </w:t>
      </w:r>
      <w:r w:rsidR="006B6D38">
        <w:t xml:space="preserve">Right click photo &gt; view alt text &gt; edit. </w:t>
      </w:r>
    </w:p>
    <w:p w14:paraId="5478B5C4" w14:textId="773741B1" w:rsidR="005032EA" w:rsidRPr="006B6D38" w:rsidRDefault="00C42D1D" w:rsidP="00BE4B02">
      <w:pPr>
        <w:pStyle w:val="ListParagraph"/>
        <w:numPr>
          <w:ilvl w:val="0"/>
          <w:numId w:val="12"/>
        </w:numPr>
      </w:pPr>
      <w:r>
        <w:t>Add captions</w:t>
      </w:r>
      <w:r w:rsidR="00DB4CD1">
        <w:t xml:space="preserve"> </w:t>
      </w:r>
      <w:r w:rsidR="00385D74">
        <w:t xml:space="preserve">to all photos </w:t>
      </w:r>
      <w:r w:rsidR="00BD35A7">
        <w:t>for</w:t>
      </w:r>
      <w:r w:rsidR="00DB4CD1">
        <w:t xml:space="preserve"> context</w:t>
      </w:r>
      <w:r w:rsidR="009B0D77">
        <w:t xml:space="preserve">. </w:t>
      </w:r>
      <w:r w:rsidR="00D65899" w:rsidRPr="00653001">
        <w:t xml:space="preserve">Cover </w:t>
      </w:r>
      <w:r w:rsidR="009B0D77">
        <w:t>photos do not need captions</w:t>
      </w:r>
      <w:r w:rsidR="009B0D77" w:rsidRPr="00653001">
        <w:t>.</w:t>
      </w:r>
      <w:r w:rsidR="00803DD2">
        <w:t xml:space="preserve"> </w:t>
      </w:r>
      <w:r w:rsidR="005032EA" w:rsidRPr="006B6D38">
        <w:t xml:space="preserve">Photo credits are required for </w:t>
      </w:r>
      <w:r w:rsidR="005032EA" w:rsidRPr="00FF467C">
        <w:t>non-WDFW ph</w:t>
      </w:r>
      <w:r w:rsidR="005032EA" w:rsidRPr="006B6D38">
        <w:t xml:space="preserve">otos. </w:t>
      </w:r>
      <w:r w:rsidR="005032EA">
        <w:t xml:space="preserve">Use </w:t>
      </w:r>
      <w:r w:rsidR="005032EA" w:rsidRPr="00F22F2C">
        <w:rPr>
          <w:i/>
          <w:iCs/>
        </w:rPr>
        <w:t>Photo caption</w:t>
      </w:r>
      <w:r w:rsidR="005032EA">
        <w:t xml:space="preserve"> style.</w:t>
      </w:r>
    </w:p>
    <w:p w14:paraId="4C420DDE" w14:textId="76856F28" w:rsidR="00A3334C" w:rsidRDefault="00FE6531" w:rsidP="00BE4B02">
      <w:pPr>
        <w:pStyle w:val="ListParagraph"/>
        <w:numPr>
          <w:ilvl w:val="0"/>
          <w:numId w:val="12"/>
        </w:numPr>
      </w:pPr>
      <w:r>
        <w:t xml:space="preserve">Format </w:t>
      </w:r>
      <w:r w:rsidR="004E1643">
        <w:t>photos</w:t>
      </w:r>
      <w:r w:rsidR="00E72F09">
        <w:t xml:space="preserve"> </w:t>
      </w:r>
      <w:r w:rsidR="00D37C16">
        <w:t xml:space="preserve">In Line </w:t>
      </w:r>
      <w:r w:rsidR="00E72F09">
        <w:t xml:space="preserve">with </w:t>
      </w:r>
      <w:r w:rsidR="00D37C16">
        <w:t>Text</w:t>
      </w:r>
      <w:r w:rsidR="00E72F09">
        <w:t>.</w:t>
      </w:r>
      <w:r w:rsidR="00E72F09" w:rsidRPr="00DB1198">
        <w:t xml:space="preserve"> </w:t>
      </w:r>
      <w:r w:rsidR="00E72F09">
        <w:t xml:space="preserve">Click photo &gt; picture format menu &gt; wrap text &gt; </w:t>
      </w:r>
      <w:r w:rsidR="00D37C16">
        <w:t>In Lin</w:t>
      </w:r>
      <w:r w:rsidR="00E72F09">
        <w:t xml:space="preserve">e with </w:t>
      </w:r>
      <w:r w:rsidR="00D37C16">
        <w:t>Text</w:t>
      </w:r>
      <w:r w:rsidR="00E72F09">
        <w:t>.</w:t>
      </w:r>
      <w:r w:rsidR="00CD526B">
        <w:t xml:space="preserve"> </w:t>
      </w:r>
      <w:r w:rsidR="00A3334C">
        <w:t xml:space="preserve">Left justify small </w:t>
      </w:r>
      <w:r w:rsidR="004E1643">
        <w:t>photos</w:t>
      </w:r>
      <w:r w:rsidR="00A3334C">
        <w:t>. Center l</w:t>
      </w:r>
      <w:r w:rsidR="00A3334C" w:rsidRPr="00BD04CE">
        <w:t>arg</w:t>
      </w:r>
      <w:r w:rsidR="00A3334C">
        <w:t>e</w:t>
      </w:r>
      <w:r w:rsidR="00A3334C" w:rsidRPr="00BD04CE">
        <w:t xml:space="preserve"> </w:t>
      </w:r>
      <w:r w:rsidR="004E1643">
        <w:t>photos</w:t>
      </w:r>
      <w:r w:rsidR="00A3334C">
        <w:t>.</w:t>
      </w:r>
    </w:p>
    <w:p w14:paraId="0FAEF152" w14:textId="2E4FAD0A" w:rsidR="000C274A" w:rsidRDefault="000C274A" w:rsidP="00BE4B02">
      <w:pPr>
        <w:pStyle w:val="ListParagraph"/>
        <w:numPr>
          <w:ilvl w:val="0"/>
          <w:numId w:val="12"/>
        </w:numPr>
      </w:pPr>
      <w:r>
        <w:t xml:space="preserve">Adjust </w:t>
      </w:r>
      <w:r w:rsidR="00CD681C">
        <w:t xml:space="preserve">spacing below </w:t>
      </w:r>
      <w:r>
        <w:t>photo</w:t>
      </w:r>
      <w:r w:rsidR="004574EA">
        <w:t>s</w:t>
      </w:r>
      <w:r w:rsidR="00E73F19">
        <w:t>.</w:t>
      </w:r>
      <w:r>
        <w:t xml:space="preserve"> </w:t>
      </w:r>
      <w:r w:rsidR="00E73F19">
        <w:t xml:space="preserve">Click </w:t>
      </w:r>
      <w:r w:rsidR="004574EA">
        <w:t xml:space="preserve">photo </w:t>
      </w:r>
      <w:r w:rsidR="00E73F19">
        <w:t xml:space="preserve">&gt; select </w:t>
      </w:r>
      <w:r w:rsidR="00E73F19" w:rsidRPr="00F22F2C">
        <w:rPr>
          <w:i/>
          <w:iCs/>
        </w:rPr>
        <w:t>Photo</w:t>
      </w:r>
      <w:r w:rsidR="008B79EE">
        <w:rPr>
          <w:i/>
          <w:iCs/>
        </w:rPr>
        <w:t xml:space="preserve"> spacing</w:t>
      </w:r>
      <w:r w:rsidR="00E73F19">
        <w:t xml:space="preserve"> </w:t>
      </w:r>
      <w:r w:rsidR="004574EA">
        <w:t>style.</w:t>
      </w:r>
    </w:p>
    <w:p w14:paraId="50390374" w14:textId="75CE5E36" w:rsidR="00C6175A" w:rsidRDefault="00F22C02" w:rsidP="000D6382">
      <w:pPr>
        <w:pStyle w:val="Photospacing"/>
      </w:pPr>
      <w:r w:rsidRPr="00504CBC">
        <w:drawing>
          <wp:inline distT="0" distB="0" distL="0" distR="0" wp14:anchorId="65BDB75F" wp14:editId="00C7387A">
            <wp:extent cx="2838450" cy="1535502"/>
            <wp:effectExtent l="0" t="0" r="0" b="7620"/>
            <wp:docPr id="3" name="Picture 3" descr="Panoramic view ofearly spring wildflowers with basalt cliffs" title="Lake Lenore Wildlif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ke_lenore_wla.jpg"/>
                    <pic:cNvPicPr/>
                  </pic:nvPicPr>
                  <pic:blipFill rotWithShape="1">
                    <a:blip r:embed="rId21" cstate="print">
                      <a:extLst>
                        <a:ext uri="{28A0092B-C50C-407E-A947-70E740481C1C}">
                          <a14:useLocalDpi xmlns:a14="http://schemas.microsoft.com/office/drawing/2010/main" val="0"/>
                        </a:ext>
                      </a:extLst>
                    </a:blip>
                    <a:srcRect b="20191"/>
                    <a:stretch/>
                  </pic:blipFill>
                  <pic:spPr bwMode="auto">
                    <a:xfrm>
                      <a:off x="0" y="0"/>
                      <a:ext cx="2838568" cy="1535566"/>
                    </a:xfrm>
                    <a:prstGeom prst="rect">
                      <a:avLst/>
                    </a:prstGeom>
                    <a:ln>
                      <a:noFill/>
                    </a:ln>
                    <a:extLst>
                      <a:ext uri="{53640926-AAD7-44D8-BBD7-CCE9431645EC}">
                        <a14:shadowObscured xmlns:a14="http://schemas.microsoft.com/office/drawing/2010/main"/>
                      </a:ext>
                    </a:extLst>
                  </pic:spPr>
                </pic:pic>
              </a:graphicData>
            </a:graphic>
          </wp:inline>
        </w:drawing>
      </w:r>
    </w:p>
    <w:p w14:paraId="73F27AC5" w14:textId="47442134" w:rsidR="00F22C02" w:rsidRDefault="008B6A11" w:rsidP="00032F8C">
      <w:pPr>
        <w:pStyle w:val="Photocaption"/>
      </w:pPr>
      <w:bookmarkStart w:id="13" w:name="_Toc147739899"/>
      <w:r w:rsidRPr="00032F8C">
        <w:t>Photo caption</w:t>
      </w:r>
      <w:bookmarkEnd w:id="13"/>
      <w:r w:rsidR="001D3815" w:rsidRPr="00032F8C">
        <w:t>. Photo by</w:t>
      </w:r>
      <w:r w:rsidR="00B07E9E" w:rsidRPr="00032F8C">
        <w:t xml:space="preserve"> [NAME].</w:t>
      </w:r>
    </w:p>
    <w:p w14:paraId="4B8FA113" w14:textId="34D5B520" w:rsidR="0010592F" w:rsidRPr="009B2FB5" w:rsidRDefault="0010592F" w:rsidP="000007C7">
      <w:pPr>
        <w:pStyle w:val="Photospacing"/>
      </w:pPr>
      <w:r w:rsidRPr="000007C7">
        <w:drawing>
          <wp:inline distT="0" distB="0" distL="0" distR="0" wp14:anchorId="3FA0CC91" wp14:editId="3DD87A39">
            <wp:extent cx="5891530" cy="2734574"/>
            <wp:effectExtent l="0" t="0" r="0" b="8890"/>
            <wp:docPr id="1107665546" name="Picture 1107665546" descr="Panoramic view ofearly spring wildflowers with basalt cliffs" title="Lake Lenore Wildlif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ke_lenore_wla.jpg"/>
                    <pic:cNvPicPr/>
                  </pic:nvPicPr>
                  <pic:blipFill rotWithShape="1">
                    <a:blip r:embed="rId22" cstate="print">
                      <a:extLst>
                        <a:ext uri="{28A0092B-C50C-407E-A947-70E740481C1C}">
                          <a14:useLocalDpi xmlns:a14="http://schemas.microsoft.com/office/drawing/2010/main" val="0"/>
                        </a:ext>
                      </a:extLst>
                    </a:blip>
                    <a:srcRect b="31523"/>
                    <a:stretch/>
                  </pic:blipFill>
                  <pic:spPr bwMode="auto">
                    <a:xfrm>
                      <a:off x="0" y="0"/>
                      <a:ext cx="5891917" cy="2734754"/>
                    </a:xfrm>
                    <a:prstGeom prst="rect">
                      <a:avLst/>
                    </a:prstGeom>
                    <a:ln>
                      <a:noFill/>
                    </a:ln>
                    <a:extLst>
                      <a:ext uri="{53640926-AAD7-44D8-BBD7-CCE9431645EC}">
                        <a14:shadowObscured xmlns:a14="http://schemas.microsoft.com/office/drawing/2010/main"/>
                      </a:ext>
                    </a:extLst>
                  </pic:spPr>
                </pic:pic>
              </a:graphicData>
            </a:graphic>
          </wp:inline>
        </w:drawing>
      </w:r>
    </w:p>
    <w:p w14:paraId="69688C6D" w14:textId="3946C3F6" w:rsidR="00EC36B4" w:rsidRDefault="0010592F" w:rsidP="006C23AC">
      <w:pPr>
        <w:pStyle w:val="Photocaption"/>
      </w:pPr>
      <w:bookmarkStart w:id="14" w:name="_Toc147739900"/>
      <w:r>
        <w:t>P</w:t>
      </w:r>
      <w:r w:rsidRPr="008B6A11">
        <w:t>hoto caption</w:t>
      </w:r>
      <w:bookmarkEnd w:id="14"/>
      <w:r w:rsidR="00FA42F9">
        <w:t xml:space="preserve">. </w:t>
      </w:r>
      <w:r w:rsidR="00FA42F9" w:rsidRPr="00032F8C">
        <w:t>Photo by [NAME].</w:t>
      </w:r>
    </w:p>
    <w:p w14:paraId="26990867" w14:textId="4C904574" w:rsidR="00BD04CE" w:rsidRDefault="00BD04CE" w:rsidP="000A1A65">
      <w:pPr>
        <w:pStyle w:val="Heading1"/>
      </w:pPr>
      <w:bookmarkStart w:id="15" w:name="_Toc147739901"/>
      <w:bookmarkStart w:id="16" w:name="_Toc149136412"/>
      <w:r>
        <w:rPr>
          <w:rStyle w:val="Heading1Char"/>
          <w:b/>
          <w:bCs/>
        </w:rPr>
        <w:lastRenderedPageBreak/>
        <w:t xml:space="preserve">Table </w:t>
      </w:r>
      <w:r w:rsidR="00E32F55">
        <w:rPr>
          <w:rStyle w:val="Heading1Char"/>
          <w:b/>
          <w:bCs/>
        </w:rPr>
        <w:t>guidance</w:t>
      </w:r>
      <w:bookmarkEnd w:id="15"/>
      <w:bookmarkEnd w:id="16"/>
    </w:p>
    <w:p w14:paraId="5D52704E" w14:textId="2BE32A7F" w:rsidR="00995004" w:rsidRDefault="004B7322" w:rsidP="00B710FF">
      <w:r>
        <w:t>The most a</w:t>
      </w:r>
      <w:r w:rsidR="00FB1441">
        <w:t xml:space="preserve">ccessible </w:t>
      </w:r>
      <w:r w:rsidR="00995004">
        <w:t>table</w:t>
      </w:r>
      <w:r w:rsidR="00FB1441">
        <w:t>s</w:t>
      </w:r>
      <w:r w:rsidR="00995004">
        <w:t xml:space="preserve"> will have:</w:t>
      </w:r>
    </w:p>
    <w:p w14:paraId="3EAB48F0" w14:textId="6A9A5C9D" w:rsidR="00995004" w:rsidRDefault="00020FDA" w:rsidP="007F4F8A">
      <w:pPr>
        <w:pStyle w:val="ListParagraph"/>
        <w:numPr>
          <w:ilvl w:val="0"/>
          <w:numId w:val="13"/>
        </w:numPr>
      </w:pPr>
      <w:r>
        <w:t xml:space="preserve">Column </w:t>
      </w:r>
      <w:r w:rsidR="00995004">
        <w:t xml:space="preserve">headers, </w:t>
      </w:r>
      <w:r>
        <w:t xml:space="preserve">row headers, </w:t>
      </w:r>
      <w:r w:rsidR="00995004">
        <w:t>or both</w:t>
      </w:r>
      <w:r w:rsidR="00EB1B17">
        <w:t>.</w:t>
      </w:r>
    </w:p>
    <w:p w14:paraId="18FAEFAB" w14:textId="3EDFEFB7" w:rsidR="00995004" w:rsidRDefault="00D23BD4" w:rsidP="007F4F8A">
      <w:pPr>
        <w:pStyle w:val="ListParagraph"/>
        <w:numPr>
          <w:ilvl w:val="0"/>
          <w:numId w:val="13"/>
        </w:numPr>
      </w:pPr>
      <w:r>
        <w:t xml:space="preserve">No </w:t>
      </w:r>
      <w:r w:rsidR="00995004">
        <w:t>empty headers</w:t>
      </w:r>
      <w:r w:rsidR="00EB1B17">
        <w:t>.</w:t>
      </w:r>
    </w:p>
    <w:p w14:paraId="6DC93E6C" w14:textId="2FFC22E9" w:rsidR="00995004" w:rsidRDefault="00D23BD4" w:rsidP="007F4F8A">
      <w:pPr>
        <w:pStyle w:val="ListParagraph"/>
        <w:numPr>
          <w:ilvl w:val="0"/>
          <w:numId w:val="13"/>
        </w:numPr>
      </w:pPr>
      <w:r>
        <w:t xml:space="preserve">Clear </w:t>
      </w:r>
      <w:r w:rsidR="00995004">
        <w:t>and minimal text in each cell</w:t>
      </w:r>
      <w:r w:rsidR="00EB1B17">
        <w:t>.</w:t>
      </w:r>
    </w:p>
    <w:p w14:paraId="12660F57" w14:textId="76D41FE7" w:rsidR="009D2C44" w:rsidRDefault="00D23BD4" w:rsidP="007F4F8A">
      <w:pPr>
        <w:pStyle w:val="ListParagraph"/>
        <w:numPr>
          <w:ilvl w:val="0"/>
          <w:numId w:val="13"/>
        </w:numPr>
      </w:pPr>
      <w:r>
        <w:t xml:space="preserve">No </w:t>
      </w:r>
      <w:r w:rsidR="00995004">
        <w:t>cells or headers that merge to span multiple columns or rows</w:t>
      </w:r>
      <w:r w:rsidR="00EB1B17">
        <w:t>.</w:t>
      </w:r>
    </w:p>
    <w:p w14:paraId="0D5D1D33" w14:textId="076C880F" w:rsidR="00B203A9" w:rsidRPr="00653001" w:rsidRDefault="00B203A9" w:rsidP="00B203A9">
      <w:pPr>
        <w:pStyle w:val="Heading2"/>
      </w:pPr>
      <w:bookmarkStart w:id="17" w:name="_Toc149136413"/>
      <w:r>
        <w:t>Table formatting tips</w:t>
      </w:r>
      <w:bookmarkEnd w:id="17"/>
    </w:p>
    <w:p w14:paraId="3A689735" w14:textId="5FF5BB75" w:rsidR="00B203A9" w:rsidRDefault="00B203A9" w:rsidP="00B203A9">
      <w:r>
        <w:t xml:space="preserve">This report template contains a built-in table style that is formatted for you. Simply insert a table and add your data. Consider using multiple tables to break down complex information. </w:t>
      </w:r>
    </w:p>
    <w:p w14:paraId="39E688E6" w14:textId="6C3EE046" w:rsidR="00483705" w:rsidRPr="000041AB" w:rsidRDefault="00483705" w:rsidP="000041AB">
      <w:pPr>
        <w:pStyle w:val="Caption"/>
      </w:pPr>
      <w:bookmarkStart w:id="18" w:name="_Toc149128313"/>
      <w:r w:rsidRPr="000041AB">
        <w:t xml:space="preserve">Table </w:t>
      </w:r>
      <w:r w:rsidR="00000000">
        <w:fldChar w:fldCharType="begin"/>
      </w:r>
      <w:r w:rsidR="00000000">
        <w:instrText xml:space="preserve"> SEQ Table \* ARABIC </w:instrText>
      </w:r>
      <w:r w:rsidR="00000000">
        <w:fldChar w:fldCharType="separate"/>
      </w:r>
      <w:r w:rsidR="00605ABA">
        <w:rPr>
          <w:noProof/>
        </w:rPr>
        <w:t>1</w:t>
      </w:r>
      <w:r w:rsidR="00000000">
        <w:rPr>
          <w:noProof/>
        </w:rPr>
        <w:fldChar w:fldCharType="end"/>
      </w:r>
      <w:r w:rsidRPr="000041AB">
        <w:t xml:space="preserve">. </w:t>
      </w:r>
      <w:r w:rsidR="00631B1E">
        <w:t>Descriptive name</w:t>
      </w:r>
      <w:bookmarkEnd w:id="18"/>
    </w:p>
    <w:tbl>
      <w:tblPr>
        <w:tblStyle w:val="Table-WDFW"/>
        <w:tblpPr w:leftFromText="187" w:rightFromText="187" w:bottomFromText="240" w:vertAnchor="text" w:horzAnchor="margin" w:tblpY="73"/>
        <w:tblOverlap w:val="never"/>
        <w:tblW w:w="0" w:type="auto"/>
        <w:tblLook w:val="04A0" w:firstRow="1" w:lastRow="0" w:firstColumn="1" w:lastColumn="0" w:noHBand="0" w:noVBand="1"/>
      </w:tblPr>
      <w:tblGrid>
        <w:gridCol w:w="1870"/>
        <w:gridCol w:w="1870"/>
        <w:gridCol w:w="1870"/>
        <w:gridCol w:w="1870"/>
        <w:gridCol w:w="1870"/>
      </w:tblGrid>
      <w:tr w:rsidR="00DD3505" w14:paraId="0DD6CBDF" w14:textId="77777777" w:rsidTr="00EE0101">
        <w:trPr>
          <w:cnfStyle w:val="100000000000" w:firstRow="1" w:lastRow="0" w:firstColumn="0" w:lastColumn="0" w:oddVBand="0" w:evenVBand="0" w:oddHBand="0" w:evenHBand="0" w:firstRowFirstColumn="0" w:firstRowLastColumn="0" w:lastRowFirstColumn="0" w:lastRowLastColumn="0"/>
        </w:trPr>
        <w:tc>
          <w:tcPr>
            <w:tcW w:w="1870" w:type="dxa"/>
          </w:tcPr>
          <w:p w14:paraId="1680A850" w14:textId="77777777" w:rsidR="00FB7D79" w:rsidRDefault="00FB7D79" w:rsidP="00EE0101">
            <w:r>
              <w:t>Column 1</w:t>
            </w:r>
          </w:p>
        </w:tc>
        <w:tc>
          <w:tcPr>
            <w:tcW w:w="1870" w:type="dxa"/>
          </w:tcPr>
          <w:p w14:paraId="60C5D16A" w14:textId="77777777" w:rsidR="00FB7D79" w:rsidRDefault="00FB7D79" w:rsidP="00EE0101">
            <w:r>
              <w:t>Column 2</w:t>
            </w:r>
          </w:p>
        </w:tc>
        <w:tc>
          <w:tcPr>
            <w:tcW w:w="1870" w:type="dxa"/>
          </w:tcPr>
          <w:p w14:paraId="1FFFACDF" w14:textId="77777777" w:rsidR="00FB7D79" w:rsidRDefault="00FB7D79" w:rsidP="00EE0101">
            <w:r>
              <w:t>Column 3</w:t>
            </w:r>
          </w:p>
        </w:tc>
        <w:tc>
          <w:tcPr>
            <w:tcW w:w="1870" w:type="dxa"/>
          </w:tcPr>
          <w:p w14:paraId="2E97A6ED" w14:textId="77777777" w:rsidR="00FB7D79" w:rsidRDefault="00FB7D79" w:rsidP="00EE0101">
            <w:r>
              <w:t>Column 4</w:t>
            </w:r>
          </w:p>
        </w:tc>
        <w:tc>
          <w:tcPr>
            <w:tcW w:w="1870" w:type="dxa"/>
          </w:tcPr>
          <w:p w14:paraId="0AEBA99E" w14:textId="77777777" w:rsidR="00FB7D79" w:rsidRDefault="00FB7D79" w:rsidP="00EE0101">
            <w:r>
              <w:t>Column 5</w:t>
            </w:r>
          </w:p>
        </w:tc>
      </w:tr>
      <w:tr w:rsidR="00FB7D79" w14:paraId="4A6E677A" w14:textId="77777777" w:rsidTr="00EE0101">
        <w:trPr>
          <w:cnfStyle w:val="000000100000" w:firstRow="0" w:lastRow="0" w:firstColumn="0" w:lastColumn="0" w:oddVBand="0" w:evenVBand="0" w:oddHBand="1" w:evenHBand="0" w:firstRowFirstColumn="0" w:firstRowLastColumn="0" w:lastRowFirstColumn="0" w:lastRowLastColumn="0"/>
        </w:trPr>
        <w:tc>
          <w:tcPr>
            <w:tcW w:w="1870" w:type="dxa"/>
          </w:tcPr>
          <w:p w14:paraId="0457E9B4" w14:textId="3FF8E558" w:rsidR="00FB7D79" w:rsidRDefault="00FB7D79" w:rsidP="00EE0101"/>
        </w:tc>
        <w:tc>
          <w:tcPr>
            <w:tcW w:w="1870" w:type="dxa"/>
          </w:tcPr>
          <w:p w14:paraId="3BAD6101" w14:textId="1A7CC75C" w:rsidR="00FB7D79" w:rsidRDefault="00FB7D79" w:rsidP="00EE0101"/>
        </w:tc>
        <w:tc>
          <w:tcPr>
            <w:tcW w:w="1870" w:type="dxa"/>
          </w:tcPr>
          <w:p w14:paraId="056F2933" w14:textId="176BB7F4" w:rsidR="00FB7D79" w:rsidRDefault="00FB7D79" w:rsidP="00EE0101"/>
        </w:tc>
        <w:tc>
          <w:tcPr>
            <w:tcW w:w="1870" w:type="dxa"/>
          </w:tcPr>
          <w:p w14:paraId="148C4818" w14:textId="4C05D93C" w:rsidR="00FB7D79" w:rsidRDefault="00FB7D79" w:rsidP="00EE0101"/>
        </w:tc>
        <w:tc>
          <w:tcPr>
            <w:tcW w:w="1870" w:type="dxa"/>
          </w:tcPr>
          <w:p w14:paraId="64B68DE5" w14:textId="40244F5F" w:rsidR="00FB7D79" w:rsidRDefault="00FB7D79" w:rsidP="00EE0101"/>
        </w:tc>
      </w:tr>
      <w:tr w:rsidR="00DD3505" w14:paraId="17C6B401" w14:textId="77777777" w:rsidTr="00EE0101">
        <w:trPr>
          <w:cnfStyle w:val="000000010000" w:firstRow="0" w:lastRow="0" w:firstColumn="0" w:lastColumn="0" w:oddVBand="0" w:evenVBand="0" w:oddHBand="0" w:evenHBand="1" w:firstRowFirstColumn="0" w:firstRowLastColumn="0" w:lastRowFirstColumn="0" w:lastRowLastColumn="0"/>
        </w:trPr>
        <w:tc>
          <w:tcPr>
            <w:tcW w:w="1870" w:type="dxa"/>
          </w:tcPr>
          <w:p w14:paraId="088492A2" w14:textId="32CAA32B" w:rsidR="00FB7D79" w:rsidRDefault="00FB7D79" w:rsidP="00EE0101"/>
        </w:tc>
        <w:tc>
          <w:tcPr>
            <w:tcW w:w="1870" w:type="dxa"/>
          </w:tcPr>
          <w:p w14:paraId="60FA0620" w14:textId="1F87AB7D" w:rsidR="00FB7D79" w:rsidRDefault="00FB7D79" w:rsidP="00EE0101"/>
        </w:tc>
        <w:tc>
          <w:tcPr>
            <w:tcW w:w="1870" w:type="dxa"/>
          </w:tcPr>
          <w:p w14:paraId="72C9D915" w14:textId="0CEDF2C8" w:rsidR="00FB7D79" w:rsidRDefault="00FB7D79" w:rsidP="00EE0101"/>
        </w:tc>
        <w:tc>
          <w:tcPr>
            <w:tcW w:w="1870" w:type="dxa"/>
          </w:tcPr>
          <w:p w14:paraId="4499E434" w14:textId="2870DD7E" w:rsidR="00FB7D79" w:rsidRDefault="00FB7D79" w:rsidP="00EE0101"/>
        </w:tc>
        <w:tc>
          <w:tcPr>
            <w:tcW w:w="1870" w:type="dxa"/>
          </w:tcPr>
          <w:p w14:paraId="5ED4762E" w14:textId="4A834167" w:rsidR="00FB7D79" w:rsidRDefault="00FB7D79" w:rsidP="00EE0101"/>
        </w:tc>
      </w:tr>
      <w:tr w:rsidR="00FB7D79" w14:paraId="0B0AD25D" w14:textId="77777777" w:rsidTr="00EE0101">
        <w:trPr>
          <w:cnfStyle w:val="000000100000" w:firstRow="0" w:lastRow="0" w:firstColumn="0" w:lastColumn="0" w:oddVBand="0" w:evenVBand="0" w:oddHBand="1" w:evenHBand="0" w:firstRowFirstColumn="0" w:firstRowLastColumn="0" w:lastRowFirstColumn="0" w:lastRowLastColumn="0"/>
        </w:trPr>
        <w:tc>
          <w:tcPr>
            <w:tcW w:w="1870" w:type="dxa"/>
          </w:tcPr>
          <w:p w14:paraId="3CF4566A" w14:textId="07D03D97" w:rsidR="00FB7D79" w:rsidRDefault="00FB7D79" w:rsidP="00EE0101"/>
        </w:tc>
        <w:tc>
          <w:tcPr>
            <w:tcW w:w="1870" w:type="dxa"/>
          </w:tcPr>
          <w:p w14:paraId="04A4085D" w14:textId="671766D1" w:rsidR="00FB7D79" w:rsidRDefault="00FB7D79" w:rsidP="00EE0101"/>
        </w:tc>
        <w:tc>
          <w:tcPr>
            <w:tcW w:w="1870" w:type="dxa"/>
          </w:tcPr>
          <w:p w14:paraId="23E181D2" w14:textId="51BD529E" w:rsidR="00FB7D79" w:rsidRDefault="00FB7D79" w:rsidP="00EE0101"/>
        </w:tc>
        <w:tc>
          <w:tcPr>
            <w:tcW w:w="1870" w:type="dxa"/>
          </w:tcPr>
          <w:p w14:paraId="1D3E2B4F" w14:textId="6319040D" w:rsidR="00FB7D79" w:rsidRDefault="00FB7D79" w:rsidP="00EE0101"/>
        </w:tc>
        <w:tc>
          <w:tcPr>
            <w:tcW w:w="1870" w:type="dxa"/>
          </w:tcPr>
          <w:p w14:paraId="75103D41" w14:textId="22E26A69" w:rsidR="00FB7D79" w:rsidRDefault="00FB7D79" w:rsidP="00EE0101"/>
        </w:tc>
      </w:tr>
      <w:tr w:rsidR="00DD3505" w14:paraId="61ADFE4D" w14:textId="77777777" w:rsidTr="00EE0101">
        <w:trPr>
          <w:cnfStyle w:val="000000010000" w:firstRow="0" w:lastRow="0" w:firstColumn="0" w:lastColumn="0" w:oddVBand="0" w:evenVBand="0" w:oddHBand="0" w:evenHBand="1" w:firstRowFirstColumn="0" w:firstRowLastColumn="0" w:lastRowFirstColumn="0" w:lastRowLastColumn="0"/>
        </w:trPr>
        <w:tc>
          <w:tcPr>
            <w:tcW w:w="1870" w:type="dxa"/>
          </w:tcPr>
          <w:p w14:paraId="3934F50E" w14:textId="30393FA4" w:rsidR="00D15E17" w:rsidRDefault="00D15E17" w:rsidP="00EE0101"/>
        </w:tc>
        <w:tc>
          <w:tcPr>
            <w:tcW w:w="1870" w:type="dxa"/>
          </w:tcPr>
          <w:p w14:paraId="3FA9E790" w14:textId="151C3B89" w:rsidR="00FB7D79" w:rsidRDefault="00FB7D79" w:rsidP="00EE0101"/>
        </w:tc>
        <w:tc>
          <w:tcPr>
            <w:tcW w:w="1870" w:type="dxa"/>
          </w:tcPr>
          <w:p w14:paraId="7425521B" w14:textId="1F1F76C6" w:rsidR="00FB7D79" w:rsidRDefault="00FB7D79" w:rsidP="00EE0101"/>
        </w:tc>
        <w:tc>
          <w:tcPr>
            <w:tcW w:w="1870" w:type="dxa"/>
          </w:tcPr>
          <w:p w14:paraId="56CBCAFF" w14:textId="183AB431" w:rsidR="00FB7D79" w:rsidRDefault="00FB7D79" w:rsidP="00EE0101"/>
        </w:tc>
        <w:tc>
          <w:tcPr>
            <w:tcW w:w="1870" w:type="dxa"/>
          </w:tcPr>
          <w:p w14:paraId="633775C5" w14:textId="5AD77F47" w:rsidR="00FB7D79" w:rsidRDefault="00FB7D79" w:rsidP="00EE0101"/>
        </w:tc>
      </w:tr>
      <w:tr w:rsidR="008C72E1" w14:paraId="0B1B6AE8" w14:textId="77777777" w:rsidTr="00EE0101">
        <w:trPr>
          <w:cnfStyle w:val="000000100000" w:firstRow="0" w:lastRow="0" w:firstColumn="0" w:lastColumn="0" w:oddVBand="0" w:evenVBand="0" w:oddHBand="1" w:evenHBand="0" w:firstRowFirstColumn="0" w:firstRowLastColumn="0" w:lastRowFirstColumn="0" w:lastRowLastColumn="0"/>
        </w:trPr>
        <w:tc>
          <w:tcPr>
            <w:tcW w:w="1870" w:type="dxa"/>
          </w:tcPr>
          <w:p w14:paraId="2B3F1FCF" w14:textId="77777777" w:rsidR="008C72E1" w:rsidRPr="00F92F12" w:rsidRDefault="008C72E1" w:rsidP="00EE0101"/>
        </w:tc>
        <w:tc>
          <w:tcPr>
            <w:tcW w:w="1870" w:type="dxa"/>
          </w:tcPr>
          <w:p w14:paraId="2FB40BB6" w14:textId="77777777" w:rsidR="008C72E1" w:rsidRPr="00F92F12" w:rsidRDefault="008C72E1" w:rsidP="00EE0101"/>
        </w:tc>
        <w:tc>
          <w:tcPr>
            <w:tcW w:w="1870" w:type="dxa"/>
          </w:tcPr>
          <w:p w14:paraId="293211D8" w14:textId="77777777" w:rsidR="008C72E1" w:rsidRPr="00F92F12" w:rsidRDefault="008C72E1" w:rsidP="00EE0101"/>
        </w:tc>
        <w:tc>
          <w:tcPr>
            <w:tcW w:w="1870" w:type="dxa"/>
          </w:tcPr>
          <w:p w14:paraId="00E36550" w14:textId="77777777" w:rsidR="008C72E1" w:rsidRPr="00F92F12" w:rsidRDefault="008C72E1" w:rsidP="00EE0101"/>
        </w:tc>
        <w:tc>
          <w:tcPr>
            <w:tcW w:w="1870" w:type="dxa"/>
          </w:tcPr>
          <w:p w14:paraId="2EB2595F" w14:textId="77777777" w:rsidR="008C72E1" w:rsidRPr="00F92F12" w:rsidRDefault="008C72E1" w:rsidP="00EE0101"/>
        </w:tc>
      </w:tr>
    </w:tbl>
    <w:p w14:paraId="78209524" w14:textId="46D28C01" w:rsidR="005B76D2" w:rsidRDefault="005B76D2" w:rsidP="000041AB">
      <w:pPr>
        <w:pStyle w:val="Caption"/>
      </w:pPr>
      <w:bookmarkStart w:id="19" w:name="_Toc149128314"/>
      <w:r w:rsidRPr="008A1D14">
        <w:t xml:space="preserve">Table </w:t>
      </w:r>
      <w:r w:rsidR="00000000">
        <w:fldChar w:fldCharType="begin"/>
      </w:r>
      <w:r w:rsidR="00000000">
        <w:instrText xml:space="preserve"> SEQ Table \* ARABIC </w:instrText>
      </w:r>
      <w:r w:rsidR="00000000">
        <w:fldChar w:fldCharType="separate"/>
      </w:r>
      <w:r w:rsidR="00605ABA">
        <w:rPr>
          <w:noProof/>
        </w:rPr>
        <w:t>2</w:t>
      </w:r>
      <w:r w:rsidR="00000000">
        <w:rPr>
          <w:noProof/>
        </w:rPr>
        <w:fldChar w:fldCharType="end"/>
      </w:r>
      <w:r w:rsidRPr="008A1D14">
        <w:t xml:space="preserve">. </w:t>
      </w:r>
      <w:r w:rsidR="00611414">
        <w:t xml:space="preserve">Another </w:t>
      </w:r>
      <w:r w:rsidR="00631B1E">
        <w:t>descriptive name</w:t>
      </w:r>
      <w:bookmarkEnd w:id="19"/>
    </w:p>
    <w:tbl>
      <w:tblPr>
        <w:tblStyle w:val="Table-WDFW"/>
        <w:tblW w:w="0" w:type="auto"/>
        <w:tblLook w:val="04A0" w:firstRow="1" w:lastRow="0" w:firstColumn="1" w:lastColumn="0" w:noHBand="0" w:noVBand="1"/>
      </w:tblPr>
      <w:tblGrid>
        <w:gridCol w:w="3116"/>
        <w:gridCol w:w="3117"/>
        <w:gridCol w:w="3117"/>
      </w:tblGrid>
      <w:tr w:rsidR="000E7AAB" w14:paraId="377F86CF" w14:textId="77777777" w:rsidTr="000E7AAB">
        <w:trPr>
          <w:cnfStyle w:val="100000000000" w:firstRow="1" w:lastRow="0" w:firstColumn="0" w:lastColumn="0" w:oddVBand="0" w:evenVBand="0" w:oddHBand="0" w:evenHBand="0" w:firstRowFirstColumn="0" w:firstRowLastColumn="0" w:lastRowFirstColumn="0" w:lastRowLastColumn="0"/>
        </w:trPr>
        <w:tc>
          <w:tcPr>
            <w:tcW w:w="3116" w:type="dxa"/>
          </w:tcPr>
          <w:p w14:paraId="593D9041" w14:textId="4E2A5226" w:rsidR="000E7AAB" w:rsidRDefault="00401418" w:rsidP="00E32F55">
            <w:r>
              <w:t>Column 1</w:t>
            </w:r>
          </w:p>
        </w:tc>
        <w:tc>
          <w:tcPr>
            <w:tcW w:w="3117" w:type="dxa"/>
          </w:tcPr>
          <w:p w14:paraId="29D3FD7C" w14:textId="40121F86" w:rsidR="000E7AAB" w:rsidRDefault="00401418" w:rsidP="00E32F55">
            <w:r>
              <w:t>Column 2</w:t>
            </w:r>
          </w:p>
        </w:tc>
        <w:tc>
          <w:tcPr>
            <w:tcW w:w="3117" w:type="dxa"/>
          </w:tcPr>
          <w:p w14:paraId="44B038CA" w14:textId="4375B8ED" w:rsidR="000E7AAB" w:rsidRDefault="00401418" w:rsidP="00E32F55">
            <w:r>
              <w:t>Column 3</w:t>
            </w:r>
          </w:p>
        </w:tc>
      </w:tr>
      <w:tr w:rsidR="000E7AAB" w14:paraId="76AB8FFB" w14:textId="77777777" w:rsidTr="000E7AAB">
        <w:trPr>
          <w:cnfStyle w:val="000000100000" w:firstRow="0" w:lastRow="0" w:firstColumn="0" w:lastColumn="0" w:oddVBand="0" w:evenVBand="0" w:oddHBand="1" w:evenHBand="0" w:firstRowFirstColumn="0" w:firstRowLastColumn="0" w:lastRowFirstColumn="0" w:lastRowLastColumn="0"/>
        </w:trPr>
        <w:tc>
          <w:tcPr>
            <w:tcW w:w="3116" w:type="dxa"/>
          </w:tcPr>
          <w:p w14:paraId="32637C7B" w14:textId="77777777" w:rsidR="000E7AAB" w:rsidRDefault="000E7AAB" w:rsidP="00E32F55"/>
        </w:tc>
        <w:tc>
          <w:tcPr>
            <w:tcW w:w="3117" w:type="dxa"/>
          </w:tcPr>
          <w:p w14:paraId="2DAB46E3" w14:textId="77777777" w:rsidR="000E7AAB" w:rsidRDefault="000E7AAB" w:rsidP="00E32F55"/>
        </w:tc>
        <w:tc>
          <w:tcPr>
            <w:tcW w:w="3117" w:type="dxa"/>
          </w:tcPr>
          <w:p w14:paraId="1ECB41E4" w14:textId="77777777" w:rsidR="000E7AAB" w:rsidRDefault="000E7AAB" w:rsidP="00E32F55"/>
        </w:tc>
      </w:tr>
      <w:tr w:rsidR="000E7AAB" w14:paraId="63A56100" w14:textId="77777777" w:rsidTr="000E7AAB">
        <w:trPr>
          <w:cnfStyle w:val="000000010000" w:firstRow="0" w:lastRow="0" w:firstColumn="0" w:lastColumn="0" w:oddVBand="0" w:evenVBand="0" w:oddHBand="0" w:evenHBand="1" w:firstRowFirstColumn="0" w:firstRowLastColumn="0" w:lastRowFirstColumn="0" w:lastRowLastColumn="0"/>
        </w:trPr>
        <w:tc>
          <w:tcPr>
            <w:tcW w:w="3116" w:type="dxa"/>
          </w:tcPr>
          <w:p w14:paraId="2EBF8D51" w14:textId="77777777" w:rsidR="000E7AAB" w:rsidRDefault="000E7AAB" w:rsidP="00E32F55"/>
        </w:tc>
        <w:tc>
          <w:tcPr>
            <w:tcW w:w="3117" w:type="dxa"/>
          </w:tcPr>
          <w:p w14:paraId="059D1D18" w14:textId="77777777" w:rsidR="000E7AAB" w:rsidRDefault="000E7AAB" w:rsidP="00E32F55"/>
        </w:tc>
        <w:tc>
          <w:tcPr>
            <w:tcW w:w="3117" w:type="dxa"/>
          </w:tcPr>
          <w:p w14:paraId="7771CBD3" w14:textId="77777777" w:rsidR="000E7AAB" w:rsidRDefault="000E7AAB" w:rsidP="00E32F55"/>
        </w:tc>
      </w:tr>
      <w:tr w:rsidR="000E7AAB" w14:paraId="4DA8B131" w14:textId="77777777" w:rsidTr="000E7AAB">
        <w:trPr>
          <w:cnfStyle w:val="000000100000" w:firstRow="0" w:lastRow="0" w:firstColumn="0" w:lastColumn="0" w:oddVBand="0" w:evenVBand="0" w:oddHBand="1" w:evenHBand="0" w:firstRowFirstColumn="0" w:firstRowLastColumn="0" w:lastRowFirstColumn="0" w:lastRowLastColumn="0"/>
        </w:trPr>
        <w:tc>
          <w:tcPr>
            <w:tcW w:w="3116" w:type="dxa"/>
          </w:tcPr>
          <w:p w14:paraId="5A8726DF" w14:textId="77777777" w:rsidR="000E7AAB" w:rsidRDefault="000E7AAB" w:rsidP="00E32F55"/>
        </w:tc>
        <w:tc>
          <w:tcPr>
            <w:tcW w:w="3117" w:type="dxa"/>
          </w:tcPr>
          <w:p w14:paraId="0DEB2C1B" w14:textId="77777777" w:rsidR="000E7AAB" w:rsidRDefault="000E7AAB" w:rsidP="00E32F55"/>
        </w:tc>
        <w:tc>
          <w:tcPr>
            <w:tcW w:w="3117" w:type="dxa"/>
          </w:tcPr>
          <w:p w14:paraId="1207BB4A" w14:textId="77777777" w:rsidR="000E7AAB" w:rsidRDefault="000E7AAB" w:rsidP="00E32F55"/>
        </w:tc>
      </w:tr>
      <w:tr w:rsidR="000E7AAB" w14:paraId="10ABF397" w14:textId="77777777" w:rsidTr="000E7AAB">
        <w:trPr>
          <w:cnfStyle w:val="000000010000" w:firstRow="0" w:lastRow="0" w:firstColumn="0" w:lastColumn="0" w:oddVBand="0" w:evenVBand="0" w:oddHBand="0" w:evenHBand="1" w:firstRowFirstColumn="0" w:firstRowLastColumn="0" w:lastRowFirstColumn="0" w:lastRowLastColumn="0"/>
        </w:trPr>
        <w:tc>
          <w:tcPr>
            <w:tcW w:w="3116" w:type="dxa"/>
          </w:tcPr>
          <w:p w14:paraId="5BA27E30" w14:textId="77777777" w:rsidR="000E7AAB" w:rsidRDefault="000E7AAB" w:rsidP="00E32F55"/>
        </w:tc>
        <w:tc>
          <w:tcPr>
            <w:tcW w:w="3117" w:type="dxa"/>
          </w:tcPr>
          <w:p w14:paraId="03CFEC08" w14:textId="77777777" w:rsidR="000E7AAB" w:rsidRDefault="000E7AAB" w:rsidP="00E32F55"/>
        </w:tc>
        <w:tc>
          <w:tcPr>
            <w:tcW w:w="3117" w:type="dxa"/>
          </w:tcPr>
          <w:p w14:paraId="5A9E944B" w14:textId="77777777" w:rsidR="000E7AAB" w:rsidRDefault="000E7AAB" w:rsidP="008261CB">
            <w:pPr>
              <w:pStyle w:val="NoSpacing"/>
            </w:pPr>
          </w:p>
        </w:tc>
      </w:tr>
      <w:tr w:rsidR="000E7AAB" w14:paraId="56FB1F52" w14:textId="77777777" w:rsidTr="000E7AAB">
        <w:trPr>
          <w:cnfStyle w:val="000000100000" w:firstRow="0" w:lastRow="0" w:firstColumn="0" w:lastColumn="0" w:oddVBand="0" w:evenVBand="0" w:oddHBand="1" w:evenHBand="0" w:firstRowFirstColumn="0" w:firstRowLastColumn="0" w:lastRowFirstColumn="0" w:lastRowLastColumn="0"/>
        </w:trPr>
        <w:tc>
          <w:tcPr>
            <w:tcW w:w="3116" w:type="dxa"/>
          </w:tcPr>
          <w:p w14:paraId="2FACA260" w14:textId="77777777" w:rsidR="000E7AAB" w:rsidRDefault="000E7AAB" w:rsidP="00E32F55"/>
        </w:tc>
        <w:tc>
          <w:tcPr>
            <w:tcW w:w="3117" w:type="dxa"/>
          </w:tcPr>
          <w:p w14:paraId="0CDE1166" w14:textId="77777777" w:rsidR="000E7AAB" w:rsidRDefault="000E7AAB" w:rsidP="00E32F55"/>
        </w:tc>
        <w:tc>
          <w:tcPr>
            <w:tcW w:w="3117" w:type="dxa"/>
          </w:tcPr>
          <w:p w14:paraId="3E4E2556" w14:textId="77777777" w:rsidR="000E7AAB" w:rsidRDefault="000E7AAB" w:rsidP="00E32F55"/>
        </w:tc>
      </w:tr>
      <w:tr w:rsidR="000E7AAB" w14:paraId="5E49A526" w14:textId="77777777" w:rsidTr="000E7AAB">
        <w:trPr>
          <w:cnfStyle w:val="000000010000" w:firstRow="0" w:lastRow="0" w:firstColumn="0" w:lastColumn="0" w:oddVBand="0" w:evenVBand="0" w:oddHBand="0" w:evenHBand="1" w:firstRowFirstColumn="0" w:firstRowLastColumn="0" w:lastRowFirstColumn="0" w:lastRowLastColumn="0"/>
        </w:trPr>
        <w:tc>
          <w:tcPr>
            <w:tcW w:w="3116" w:type="dxa"/>
          </w:tcPr>
          <w:p w14:paraId="7AED66C6" w14:textId="77777777" w:rsidR="000E7AAB" w:rsidRDefault="000E7AAB" w:rsidP="00E32F55"/>
        </w:tc>
        <w:tc>
          <w:tcPr>
            <w:tcW w:w="3117" w:type="dxa"/>
          </w:tcPr>
          <w:p w14:paraId="008CBFE8" w14:textId="77777777" w:rsidR="000E7AAB" w:rsidRDefault="000E7AAB" w:rsidP="00E32F55"/>
        </w:tc>
        <w:tc>
          <w:tcPr>
            <w:tcW w:w="3117" w:type="dxa"/>
          </w:tcPr>
          <w:p w14:paraId="32AAD211" w14:textId="77777777" w:rsidR="000E7AAB" w:rsidRDefault="000E7AAB" w:rsidP="00E32F55"/>
        </w:tc>
      </w:tr>
    </w:tbl>
    <w:p w14:paraId="59C91210" w14:textId="77777777" w:rsidR="00E32F55" w:rsidRDefault="00E32F55" w:rsidP="00470061"/>
    <w:p w14:paraId="5F1A97AF" w14:textId="77777777" w:rsidR="00204C5E" w:rsidRDefault="00204C5E" w:rsidP="00470061"/>
    <w:p w14:paraId="5C2E4FF4" w14:textId="77777777" w:rsidR="00204C5E" w:rsidRDefault="00204C5E" w:rsidP="00470061"/>
    <w:p w14:paraId="74DE9610" w14:textId="77777777" w:rsidR="00470061" w:rsidRDefault="00470061" w:rsidP="00470061">
      <w:r>
        <w:br w:type="page"/>
      </w:r>
    </w:p>
    <w:p w14:paraId="14AB40E4" w14:textId="0A262824" w:rsidR="00E32F55" w:rsidRDefault="00E32F55" w:rsidP="00E32F55">
      <w:pPr>
        <w:pStyle w:val="Heading1"/>
      </w:pPr>
      <w:bookmarkStart w:id="20" w:name="_Toc149136414"/>
      <w:r>
        <w:lastRenderedPageBreak/>
        <w:t>Figure guidance</w:t>
      </w:r>
      <w:bookmarkEnd w:id="20"/>
    </w:p>
    <w:p w14:paraId="03FCBD67" w14:textId="71FA3FAA" w:rsidR="00FA5EC6" w:rsidRPr="00A41413" w:rsidRDefault="00FA5EC6" w:rsidP="00FA5EC6">
      <w:r w:rsidRPr="00A41413">
        <w:t>The most accessible charts and graphs</w:t>
      </w:r>
      <w:r w:rsidR="00A41413" w:rsidRPr="00A41413">
        <w:t xml:space="preserve"> will have:</w:t>
      </w:r>
    </w:p>
    <w:p w14:paraId="2B766074" w14:textId="1E6D91C8" w:rsidR="004D509D" w:rsidRDefault="003948E7" w:rsidP="00A41413">
      <w:pPr>
        <w:pStyle w:val="ListParagraph"/>
        <w:numPr>
          <w:ilvl w:val="0"/>
          <w:numId w:val="11"/>
        </w:numPr>
      </w:pPr>
      <w:r>
        <w:t xml:space="preserve">A </w:t>
      </w:r>
      <w:r w:rsidR="004D509D">
        <w:t>simple concept</w:t>
      </w:r>
      <w:r>
        <w:t xml:space="preserve"> and defined purpose.</w:t>
      </w:r>
    </w:p>
    <w:p w14:paraId="6C1BD1B5" w14:textId="425E3814" w:rsidR="003948E7" w:rsidRPr="00A41413" w:rsidRDefault="00BF0F29" w:rsidP="003948E7">
      <w:pPr>
        <w:pStyle w:val="ListParagraph"/>
        <w:numPr>
          <w:ilvl w:val="0"/>
          <w:numId w:val="11"/>
        </w:numPr>
      </w:pPr>
      <w:r>
        <w:t>Data differentiated by s</w:t>
      </w:r>
      <w:r w:rsidR="00E413F4">
        <w:t>ymbols or</w:t>
      </w:r>
      <w:r w:rsidR="003948E7">
        <w:t xml:space="preserve"> dashed lines</w:t>
      </w:r>
      <w:r w:rsidR="00E413F4">
        <w:t xml:space="preserve"> </w:t>
      </w:r>
      <w:r>
        <w:t>in addition to</w:t>
      </w:r>
      <w:r w:rsidR="00D24ABB">
        <w:t xml:space="preserve"> color</w:t>
      </w:r>
      <w:r w:rsidR="00E413F4">
        <w:t>.</w:t>
      </w:r>
      <w:r w:rsidR="003948E7">
        <w:t xml:space="preserve"> </w:t>
      </w:r>
    </w:p>
    <w:p w14:paraId="6D371A14" w14:textId="63A4D29A" w:rsidR="00A41413" w:rsidRDefault="008E44E5" w:rsidP="00A41413">
      <w:pPr>
        <w:pStyle w:val="ListParagraph"/>
        <w:numPr>
          <w:ilvl w:val="0"/>
          <w:numId w:val="11"/>
        </w:numPr>
      </w:pPr>
      <w:r>
        <w:t>Good color contrast</w:t>
      </w:r>
      <w:r w:rsidR="000B158B">
        <w:t>.</w:t>
      </w:r>
    </w:p>
    <w:p w14:paraId="128D0A6A" w14:textId="006B682D" w:rsidR="004E319A" w:rsidRPr="00653001" w:rsidRDefault="004E319A" w:rsidP="004E319A">
      <w:pPr>
        <w:pStyle w:val="Heading2"/>
      </w:pPr>
      <w:bookmarkStart w:id="21" w:name="_Toc149136415"/>
      <w:r>
        <w:t>Figure formatting tips</w:t>
      </w:r>
      <w:bookmarkEnd w:id="21"/>
    </w:p>
    <w:p w14:paraId="47D5373C" w14:textId="202A0948" w:rsidR="004E319A" w:rsidRDefault="004E319A" w:rsidP="004E319A">
      <w:pPr>
        <w:pStyle w:val="ListParagraph"/>
        <w:numPr>
          <w:ilvl w:val="0"/>
          <w:numId w:val="12"/>
        </w:numPr>
      </w:pPr>
      <w:r>
        <w:t>Add alt text describing the scene</w:t>
      </w:r>
      <w:r w:rsidRPr="00653001">
        <w:t xml:space="preserve">. </w:t>
      </w:r>
      <w:r>
        <w:t xml:space="preserve">Right click </w:t>
      </w:r>
      <w:r w:rsidR="005E3451">
        <w:t>figure</w:t>
      </w:r>
      <w:r>
        <w:t xml:space="preserve"> &gt; view alt text &gt; edit. </w:t>
      </w:r>
    </w:p>
    <w:p w14:paraId="59B4D183" w14:textId="07B2D0F2" w:rsidR="004E319A" w:rsidRPr="006B6D38" w:rsidRDefault="004E319A" w:rsidP="004E319A">
      <w:pPr>
        <w:pStyle w:val="ListParagraph"/>
        <w:numPr>
          <w:ilvl w:val="0"/>
          <w:numId w:val="12"/>
        </w:numPr>
      </w:pPr>
      <w:r>
        <w:t xml:space="preserve">Add captions for context. Use </w:t>
      </w:r>
      <w:r w:rsidRPr="00F22F2C">
        <w:rPr>
          <w:i/>
          <w:iCs/>
        </w:rPr>
        <w:t>Photo caption</w:t>
      </w:r>
      <w:r>
        <w:t xml:space="preserve"> style.</w:t>
      </w:r>
    </w:p>
    <w:p w14:paraId="08D66AD5" w14:textId="57129B40" w:rsidR="004E319A" w:rsidRDefault="004E319A" w:rsidP="004E319A">
      <w:pPr>
        <w:pStyle w:val="ListParagraph"/>
        <w:numPr>
          <w:ilvl w:val="0"/>
          <w:numId w:val="12"/>
        </w:numPr>
      </w:pPr>
      <w:r>
        <w:t xml:space="preserve">Format </w:t>
      </w:r>
      <w:r w:rsidR="00CE0D15">
        <w:t>figures</w:t>
      </w:r>
      <w:r>
        <w:t xml:space="preserve"> In Line with Text.</w:t>
      </w:r>
      <w:r w:rsidRPr="00DB1198">
        <w:t xml:space="preserve"> </w:t>
      </w:r>
      <w:r>
        <w:t xml:space="preserve">Click </w:t>
      </w:r>
      <w:r w:rsidR="00CE0D15">
        <w:t>figure</w:t>
      </w:r>
      <w:r>
        <w:t xml:space="preserve"> &gt; picture format menu &gt; wrap text &gt; In Line with Text. Left justify small </w:t>
      </w:r>
      <w:r w:rsidR="00CE0D15">
        <w:t>figures</w:t>
      </w:r>
      <w:r>
        <w:t>. Center l</w:t>
      </w:r>
      <w:r w:rsidRPr="00BD04CE">
        <w:t>arg</w:t>
      </w:r>
      <w:r>
        <w:t>e</w:t>
      </w:r>
      <w:r w:rsidRPr="00BD04CE">
        <w:t xml:space="preserve"> </w:t>
      </w:r>
      <w:r w:rsidR="00CE0D15">
        <w:t>figures</w:t>
      </w:r>
      <w:r>
        <w:t>.</w:t>
      </w:r>
    </w:p>
    <w:p w14:paraId="24CD117F" w14:textId="55015EDF" w:rsidR="004E319A" w:rsidRDefault="004E319A" w:rsidP="004E319A">
      <w:pPr>
        <w:pStyle w:val="ListParagraph"/>
        <w:numPr>
          <w:ilvl w:val="0"/>
          <w:numId w:val="12"/>
        </w:numPr>
      </w:pPr>
      <w:r>
        <w:t xml:space="preserve">Adjust spacing below photos. Click </w:t>
      </w:r>
      <w:r w:rsidR="00FF668F">
        <w:t>figure</w:t>
      </w:r>
      <w:r>
        <w:t xml:space="preserve"> &gt; select </w:t>
      </w:r>
      <w:r w:rsidRPr="00F22F2C">
        <w:rPr>
          <w:i/>
          <w:iCs/>
        </w:rPr>
        <w:t>Photo</w:t>
      </w:r>
      <w:r w:rsidR="008B79EE">
        <w:rPr>
          <w:i/>
          <w:iCs/>
        </w:rPr>
        <w:t xml:space="preserve"> spacing</w:t>
      </w:r>
      <w:r>
        <w:t xml:space="preserve"> style.</w:t>
      </w:r>
    </w:p>
    <w:p w14:paraId="326DDA3F" w14:textId="39DFC3C3" w:rsidR="00D3547F" w:rsidRPr="008A1D14" w:rsidRDefault="00D3547F" w:rsidP="000041AB">
      <w:pPr>
        <w:pStyle w:val="Caption"/>
      </w:pPr>
      <w:bookmarkStart w:id="22" w:name="_Toc149128318"/>
      <w:r w:rsidRPr="008A1D14">
        <w:t xml:space="preserve">Figure </w:t>
      </w:r>
      <w:r w:rsidR="00000000">
        <w:fldChar w:fldCharType="begin"/>
      </w:r>
      <w:r w:rsidR="00000000">
        <w:instrText xml:space="preserve"> SEQ Figure \* ARABIC </w:instrText>
      </w:r>
      <w:r w:rsidR="00000000">
        <w:fldChar w:fldCharType="separate"/>
      </w:r>
      <w:r w:rsidR="00605ABA">
        <w:rPr>
          <w:noProof/>
        </w:rPr>
        <w:t>1</w:t>
      </w:r>
      <w:r w:rsidR="00000000">
        <w:rPr>
          <w:noProof/>
        </w:rPr>
        <w:fldChar w:fldCharType="end"/>
      </w:r>
      <w:r w:rsidRPr="008A1D14">
        <w:t xml:space="preserve">. </w:t>
      </w:r>
      <w:r w:rsidR="008D483B">
        <w:t>Descriptive name</w:t>
      </w:r>
      <w:bookmarkEnd w:id="22"/>
    </w:p>
    <w:p w14:paraId="77F2545F" w14:textId="77777777" w:rsidR="00197FDB" w:rsidRDefault="008D483B" w:rsidP="008B79EE">
      <w:pPr>
        <w:pStyle w:val="Photospacing"/>
      </w:pPr>
      <w:r w:rsidRPr="008B18C7">
        <w:drawing>
          <wp:inline distT="0" distB="0" distL="0" distR="0" wp14:anchorId="10155EBB" wp14:editId="1EDFDE96">
            <wp:extent cx="5585460" cy="3559596"/>
            <wp:effectExtent l="19050" t="19050" r="15240" b="22225"/>
            <wp:docPr id="6" name="Picture 6" descr="An example of a graph that needs alt text, and caption.">
              <a:extLst xmlns:a="http://schemas.openxmlformats.org/drawingml/2006/main">
                <a:ext uri="{FF2B5EF4-FFF2-40B4-BE49-F238E27FC236}">
                  <a16:creationId xmlns:a16="http://schemas.microsoft.com/office/drawing/2014/main" id="{9710BDB5-B613-A364-D8C2-A8F03AE27B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n example of a graph that needs alt text, and caption.">
                      <a:extLst>
                        <a:ext uri="{FF2B5EF4-FFF2-40B4-BE49-F238E27FC236}">
                          <a16:creationId xmlns:a16="http://schemas.microsoft.com/office/drawing/2014/main" id="{9710BDB5-B613-A364-D8C2-A8F03AE27B8F}"/>
                        </a:ext>
                      </a:extLst>
                    </pic:cNvPr>
                    <pic:cNvPicPr>
                      <a:picLocks noChangeAspect="1"/>
                    </pic:cNvPicPr>
                  </pic:nvPicPr>
                  <pic:blipFill rotWithShape="1">
                    <a:blip r:embed="rId23"/>
                    <a:srcRect t="20822"/>
                    <a:stretch/>
                  </pic:blipFill>
                  <pic:spPr bwMode="auto">
                    <a:xfrm>
                      <a:off x="0" y="0"/>
                      <a:ext cx="5585566" cy="3559664"/>
                    </a:xfrm>
                    <a:prstGeom prst="rect">
                      <a:avLst/>
                    </a:prstGeom>
                    <a:ln w="9525" cap="flat" cmpd="sng" algn="ctr">
                      <a:solidFill>
                        <a:srgbClr val="E3E8E7">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A3B080" w14:textId="6D85DA9D" w:rsidR="00197FDB" w:rsidRDefault="003C5EB6" w:rsidP="00197FDB">
      <w:pPr>
        <w:pStyle w:val="Photocaption"/>
      </w:pPr>
      <w:r>
        <w:t>Figure</w:t>
      </w:r>
      <w:r w:rsidR="005170AC">
        <w:t xml:space="preserve"> c</w:t>
      </w:r>
      <w:r w:rsidR="00002A46">
        <w:t>aption</w:t>
      </w:r>
      <w:r w:rsidR="005170AC">
        <w:t>.</w:t>
      </w:r>
    </w:p>
    <w:p w14:paraId="1CC41678" w14:textId="34F6B7B4" w:rsidR="00817C2C" w:rsidRDefault="00817C2C">
      <w:pPr>
        <w:rPr>
          <w:rFonts w:ascii="Segoe UI" w:hAnsi="Segoe UI" w:cs="Segoe UI"/>
          <w:b/>
          <w:color w:val="0779AA"/>
          <w:sz w:val="40"/>
          <w:szCs w:val="40"/>
        </w:rPr>
      </w:pPr>
      <w:r>
        <w:br w:type="page"/>
      </w:r>
    </w:p>
    <w:p w14:paraId="559D79A8" w14:textId="686F9C17" w:rsidR="00243047" w:rsidRDefault="002D2FBD" w:rsidP="002D2FBD">
      <w:pPr>
        <w:pStyle w:val="Heading1"/>
      </w:pPr>
      <w:bookmarkStart w:id="23" w:name="_Toc149136416"/>
      <w:r>
        <w:lastRenderedPageBreak/>
        <w:t>Literature cited</w:t>
      </w:r>
      <w:bookmarkEnd w:id="23"/>
    </w:p>
    <w:p w14:paraId="280DFA7C" w14:textId="1F44E304" w:rsidR="009230C3" w:rsidRDefault="00115CBA" w:rsidP="00AE1197">
      <w:pPr>
        <w:pStyle w:val="Literaturecitation"/>
      </w:pPr>
      <w:r>
        <w:t xml:space="preserve">Here is where your citations go. Format them using the </w:t>
      </w:r>
      <w:r w:rsidRPr="00817C2C">
        <w:rPr>
          <w:i/>
          <w:iCs/>
        </w:rPr>
        <w:t xml:space="preserve">Literature </w:t>
      </w:r>
      <w:r w:rsidR="00817C2C" w:rsidRPr="00817C2C">
        <w:rPr>
          <w:i/>
          <w:iCs/>
        </w:rPr>
        <w:t>citation</w:t>
      </w:r>
      <w:r>
        <w:t xml:space="preserve"> style</w:t>
      </w:r>
      <w:r w:rsidR="00531579">
        <w:t xml:space="preserve">. </w:t>
      </w:r>
      <w:r w:rsidR="00817C2C">
        <w:t xml:space="preserve">They </w:t>
      </w:r>
      <w:r w:rsidR="00531579">
        <w:t xml:space="preserve">will look consistent and fabulous. </w:t>
      </w:r>
    </w:p>
    <w:p w14:paraId="2020A24A" w14:textId="77777777" w:rsidR="004B675A" w:rsidRDefault="004B675A" w:rsidP="004B675A">
      <w:pPr>
        <w:pStyle w:val="Literaturecitation"/>
      </w:pPr>
      <w:r>
        <w:t xml:space="preserve">Here is where your citations go. Format them using the </w:t>
      </w:r>
      <w:r w:rsidRPr="00817C2C">
        <w:rPr>
          <w:i/>
          <w:iCs/>
        </w:rPr>
        <w:t>Literature citation</w:t>
      </w:r>
      <w:r>
        <w:t xml:space="preserve"> style. They will look consistent and fabulous. </w:t>
      </w:r>
    </w:p>
    <w:p w14:paraId="14D94EDC" w14:textId="77777777" w:rsidR="005649B9" w:rsidRPr="002D2FBD" w:rsidRDefault="005649B9" w:rsidP="00AE1197">
      <w:pPr>
        <w:pStyle w:val="Literaturecitation"/>
      </w:pPr>
    </w:p>
    <w:sectPr w:rsidR="005649B9" w:rsidRPr="002D2FBD" w:rsidSect="00E019C1">
      <w:footerReference w:type="default" r:id="rId24"/>
      <w:footerReference w:type="first" r:id="rId25"/>
      <w:pgSz w:w="12240" w:h="15840"/>
      <w:pgMar w:top="1440" w:right="1440" w:bottom="1440" w:left="1440" w:header="720" w:footer="100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763AC4" w14:textId="77777777" w:rsidR="00E019C1" w:rsidRDefault="00E019C1" w:rsidP="000A1A65">
      <w:r>
        <w:separator/>
      </w:r>
    </w:p>
    <w:p w14:paraId="31B95D40" w14:textId="77777777" w:rsidR="00E019C1" w:rsidRDefault="00E019C1" w:rsidP="000A1A65"/>
  </w:endnote>
  <w:endnote w:type="continuationSeparator" w:id="0">
    <w:p w14:paraId="0DC8DAB0" w14:textId="77777777" w:rsidR="00E019C1" w:rsidRDefault="00E019C1" w:rsidP="000A1A65">
      <w:r>
        <w:continuationSeparator/>
      </w:r>
    </w:p>
    <w:p w14:paraId="6D7A3FDE" w14:textId="77777777" w:rsidR="00E019C1" w:rsidRDefault="00E019C1" w:rsidP="000A1A65"/>
  </w:endnote>
  <w:endnote w:type="continuationNotice" w:id="1">
    <w:p w14:paraId="0BCFB332" w14:textId="77777777" w:rsidR="00E019C1" w:rsidRDefault="00E019C1" w:rsidP="000A1A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3BCF7" w14:textId="7C825BFC" w:rsidR="00AF23D4" w:rsidRPr="000A1A65" w:rsidRDefault="00C239BA" w:rsidP="00AF23D4">
    <w:pPr>
      <w:pStyle w:val="Footer"/>
    </w:pPr>
    <w:r w:rsidRPr="000A1A65">
      <w:ptab w:relativeTo="margin" w:alignment="left" w:leader="none"/>
    </w:r>
    <w:r w:rsidRPr="000A1A65">
      <w:t>Washington Department of Fish and Wildlife</w:t>
    </w:r>
    <w:r w:rsidR="00D13716" w:rsidRPr="000A1A65">
      <w:ptab w:relativeTo="margin" w:alignment="right" w:leader="none"/>
    </w:r>
    <w:r w:rsidR="00D13716" w:rsidRPr="000A1A65">
      <w:fldChar w:fldCharType="begin"/>
    </w:r>
    <w:r w:rsidR="00D13716" w:rsidRPr="000A1A65">
      <w:instrText xml:space="preserve"> PAGE  \* Arabic  \* MERGEFORMAT </w:instrText>
    </w:r>
    <w:r w:rsidR="00D13716" w:rsidRPr="000A1A65">
      <w:fldChar w:fldCharType="separate"/>
    </w:r>
    <w:r w:rsidR="00D944CF" w:rsidRPr="000A1A65">
      <w:t>4</w:t>
    </w:r>
    <w:r w:rsidR="00D13716" w:rsidRPr="000A1A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53361" w14:textId="4740E150" w:rsidR="00C84A2A" w:rsidRDefault="00C84A2A" w:rsidP="002608A1">
    <w:pPr>
      <w:pStyle w:val="Publicationdate"/>
    </w:pPr>
    <w:r>
      <w:rPr>
        <w:noProof/>
      </w:rPr>
      <w:drawing>
        <wp:inline distT="0" distB="0" distL="0" distR="0" wp14:anchorId="1F108212" wp14:editId="575AB55E">
          <wp:extent cx="1746504" cy="978408"/>
          <wp:effectExtent l="0" t="0" r="6350" b="0"/>
          <wp:docPr id="861273356" name="Graphic 861273356" descr="WD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0863" name="Graphic 2094830863" descr="WDFW logo"/>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6504" cy="978408"/>
                  </a:xfrm>
                  <a:prstGeom prst="rect">
                    <a:avLst/>
                  </a:prstGeom>
                </pic:spPr>
              </pic:pic>
            </a:graphicData>
          </a:graphic>
        </wp:inline>
      </w:drawing>
    </w:r>
  </w:p>
  <w:p w14:paraId="1F516484" w14:textId="3802A9CD" w:rsidR="003F5115" w:rsidRDefault="002608A1" w:rsidP="002608A1">
    <w:pPr>
      <w:pStyle w:val="Publicationdate"/>
    </w:pPr>
    <w:r w:rsidRPr="00605ABA">
      <w:t>Month Day, Year</w:t>
    </w:r>
    <w:r w:rsidR="00725B4C">
      <w:t xml:space="preserve"> </w:t>
    </w:r>
    <w:r w:rsidR="003A2E38" w:rsidRPr="00FE2AB2">
      <w:rPr>
        <w:highlight w:val="yellow"/>
      </w:rPr>
      <w:t>(</w:t>
    </w:r>
    <w:r w:rsidR="00725B4C" w:rsidRPr="00FE2AB2">
      <w:rPr>
        <w:highlight w:val="yellow"/>
      </w:rPr>
      <w:t xml:space="preserve">Double click </w:t>
    </w:r>
    <w:r w:rsidR="003A2E38" w:rsidRPr="00FE2AB2">
      <w:rPr>
        <w:highlight w:val="yellow"/>
      </w:rPr>
      <w:t xml:space="preserve">footer </w:t>
    </w:r>
    <w:r w:rsidR="00725B4C" w:rsidRPr="00FE2AB2">
      <w:rPr>
        <w:highlight w:val="yellow"/>
      </w:rPr>
      <w:t xml:space="preserve">to </w:t>
    </w:r>
    <w:r w:rsidR="003A2E38" w:rsidRPr="00FE2AB2">
      <w:rPr>
        <w:highlight w:val="yellow"/>
      </w:rPr>
      <w:t>add date)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F545BE" w14:textId="77777777" w:rsidR="00E019C1" w:rsidRDefault="00E019C1" w:rsidP="000A1A65">
      <w:r>
        <w:separator/>
      </w:r>
    </w:p>
    <w:p w14:paraId="2881697C" w14:textId="77777777" w:rsidR="00E019C1" w:rsidRDefault="00E019C1" w:rsidP="000A1A65"/>
  </w:footnote>
  <w:footnote w:type="continuationSeparator" w:id="0">
    <w:p w14:paraId="4BAA2431" w14:textId="77777777" w:rsidR="00E019C1" w:rsidRDefault="00E019C1" w:rsidP="000A1A65">
      <w:r>
        <w:continuationSeparator/>
      </w:r>
    </w:p>
    <w:p w14:paraId="593B561F" w14:textId="77777777" w:rsidR="00E019C1" w:rsidRDefault="00E019C1" w:rsidP="000A1A65"/>
  </w:footnote>
  <w:footnote w:type="continuationNotice" w:id="1">
    <w:p w14:paraId="15A74E97" w14:textId="77777777" w:rsidR="00E019C1" w:rsidRDefault="00E019C1" w:rsidP="000A1A6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A398A"/>
    <w:multiLevelType w:val="hybridMultilevel"/>
    <w:tmpl w:val="3EC0E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CC3068"/>
    <w:multiLevelType w:val="hybridMultilevel"/>
    <w:tmpl w:val="8D9A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E2425"/>
    <w:multiLevelType w:val="multilevel"/>
    <w:tmpl w:val="58587EEA"/>
    <w:numStyleLink w:val="XXXXXXXX"/>
  </w:abstractNum>
  <w:abstractNum w:abstractNumId="3" w15:restartNumberingAfterBreak="0">
    <w:nsid w:val="102D5174"/>
    <w:multiLevelType w:val="hybridMultilevel"/>
    <w:tmpl w:val="80E0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3514E"/>
    <w:multiLevelType w:val="hybridMultilevel"/>
    <w:tmpl w:val="D870FA76"/>
    <w:lvl w:ilvl="0" w:tplc="070E0B04">
      <w:start w:val="1"/>
      <w:numFmt w:val="bullet"/>
      <w:lvlText w:val=""/>
      <w:lvlJc w:val="left"/>
      <w:pPr>
        <w:tabs>
          <w:tab w:val="num" w:pos="720"/>
        </w:tabs>
        <w:ind w:left="720" w:hanging="360"/>
      </w:pPr>
      <w:rPr>
        <w:rFonts w:ascii="Symbol" w:hAnsi="Symbol" w:hint="default"/>
      </w:rPr>
    </w:lvl>
    <w:lvl w:ilvl="1" w:tplc="FB8E3CE4" w:tentative="1">
      <w:start w:val="1"/>
      <w:numFmt w:val="bullet"/>
      <w:lvlText w:val=""/>
      <w:lvlJc w:val="left"/>
      <w:pPr>
        <w:tabs>
          <w:tab w:val="num" w:pos="1440"/>
        </w:tabs>
        <w:ind w:left="1440" w:hanging="360"/>
      </w:pPr>
      <w:rPr>
        <w:rFonts w:ascii="Symbol" w:hAnsi="Symbol" w:hint="default"/>
      </w:rPr>
    </w:lvl>
    <w:lvl w:ilvl="2" w:tplc="7A7A1914" w:tentative="1">
      <w:start w:val="1"/>
      <w:numFmt w:val="bullet"/>
      <w:lvlText w:val=""/>
      <w:lvlJc w:val="left"/>
      <w:pPr>
        <w:tabs>
          <w:tab w:val="num" w:pos="2160"/>
        </w:tabs>
        <w:ind w:left="2160" w:hanging="360"/>
      </w:pPr>
      <w:rPr>
        <w:rFonts w:ascii="Symbol" w:hAnsi="Symbol" w:hint="default"/>
      </w:rPr>
    </w:lvl>
    <w:lvl w:ilvl="3" w:tplc="83D053E2" w:tentative="1">
      <w:start w:val="1"/>
      <w:numFmt w:val="bullet"/>
      <w:lvlText w:val=""/>
      <w:lvlJc w:val="left"/>
      <w:pPr>
        <w:tabs>
          <w:tab w:val="num" w:pos="2880"/>
        </w:tabs>
        <w:ind w:left="2880" w:hanging="360"/>
      </w:pPr>
      <w:rPr>
        <w:rFonts w:ascii="Symbol" w:hAnsi="Symbol" w:hint="default"/>
      </w:rPr>
    </w:lvl>
    <w:lvl w:ilvl="4" w:tplc="8D128EF2" w:tentative="1">
      <w:start w:val="1"/>
      <w:numFmt w:val="bullet"/>
      <w:lvlText w:val=""/>
      <w:lvlJc w:val="left"/>
      <w:pPr>
        <w:tabs>
          <w:tab w:val="num" w:pos="3600"/>
        </w:tabs>
        <w:ind w:left="3600" w:hanging="360"/>
      </w:pPr>
      <w:rPr>
        <w:rFonts w:ascii="Symbol" w:hAnsi="Symbol" w:hint="default"/>
      </w:rPr>
    </w:lvl>
    <w:lvl w:ilvl="5" w:tplc="58D2DC0E" w:tentative="1">
      <w:start w:val="1"/>
      <w:numFmt w:val="bullet"/>
      <w:lvlText w:val=""/>
      <w:lvlJc w:val="left"/>
      <w:pPr>
        <w:tabs>
          <w:tab w:val="num" w:pos="4320"/>
        </w:tabs>
        <w:ind w:left="4320" w:hanging="360"/>
      </w:pPr>
      <w:rPr>
        <w:rFonts w:ascii="Symbol" w:hAnsi="Symbol" w:hint="default"/>
      </w:rPr>
    </w:lvl>
    <w:lvl w:ilvl="6" w:tplc="8FFAD70C" w:tentative="1">
      <w:start w:val="1"/>
      <w:numFmt w:val="bullet"/>
      <w:lvlText w:val=""/>
      <w:lvlJc w:val="left"/>
      <w:pPr>
        <w:tabs>
          <w:tab w:val="num" w:pos="5040"/>
        </w:tabs>
        <w:ind w:left="5040" w:hanging="360"/>
      </w:pPr>
      <w:rPr>
        <w:rFonts w:ascii="Symbol" w:hAnsi="Symbol" w:hint="default"/>
      </w:rPr>
    </w:lvl>
    <w:lvl w:ilvl="7" w:tplc="755EF48C" w:tentative="1">
      <w:start w:val="1"/>
      <w:numFmt w:val="bullet"/>
      <w:lvlText w:val=""/>
      <w:lvlJc w:val="left"/>
      <w:pPr>
        <w:tabs>
          <w:tab w:val="num" w:pos="5760"/>
        </w:tabs>
        <w:ind w:left="5760" w:hanging="360"/>
      </w:pPr>
      <w:rPr>
        <w:rFonts w:ascii="Symbol" w:hAnsi="Symbol" w:hint="default"/>
      </w:rPr>
    </w:lvl>
    <w:lvl w:ilvl="8" w:tplc="6AF2210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F5E342E"/>
    <w:multiLevelType w:val="hybridMultilevel"/>
    <w:tmpl w:val="1D24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7046C4"/>
    <w:multiLevelType w:val="hybridMultilevel"/>
    <w:tmpl w:val="46BC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625CB0"/>
    <w:multiLevelType w:val="hybridMultilevel"/>
    <w:tmpl w:val="30184F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AFF5A41"/>
    <w:multiLevelType w:val="multilevel"/>
    <w:tmpl w:val="58587EEA"/>
    <w:styleLink w:val="XXXXXXXX"/>
    <w:lvl w:ilvl="0">
      <w:start w:val="1"/>
      <w:numFmt w:val="bullet"/>
      <w:pStyle w:val="Bullet1"/>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9" w15:restartNumberingAfterBreak="0">
    <w:nsid w:val="4E9A1F6E"/>
    <w:multiLevelType w:val="hybridMultilevel"/>
    <w:tmpl w:val="0204AA02"/>
    <w:lvl w:ilvl="0" w:tplc="80047F42">
      <w:start w:val="1"/>
      <w:numFmt w:val="bullet"/>
      <w:lvlText w:val="•"/>
      <w:lvlJc w:val="left"/>
      <w:pPr>
        <w:tabs>
          <w:tab w:val="num" w:pos="720"/>
        </w:tabs>
        <w:ind w:left="720" w:hanging="360"/>
      </w:pPr>
      <w:rPr>
        <w:rFonts w:ascii="Arial" w:hAnsi="Arial" w:hint="default"/>
      </w:rPr>
    </w:lvl>
    <w:lvl w:ilvl="1" w:tplc="7250FC1E" w:tentative="1">
      <w:start w:val="1"/>
      <w:numFmt w:val="bullet"/>
      <w:lvlText w:val="•"/>
      <w:lvlJc w:val="left"/>
      <w:pPr>
        <w:tabs>
          <w:tab w:val="num" w:pos="1440"/>
        </w:tabs>
        <w:ind w:left="1440" w:hanging="360"/>
      </w:pPr>
      <w:rPr>
        <w:rFonts w:ascii="Arial" w:hAnsi="Arial" w:hint="default"/>
      </w:rPr>
    </w:lvl>
    <w:lvl w:ilvl="2" w:tplc="D444BB94" w:tentative="1">
      <w:start w:val="1"/>
      <w:numFmt w:val="bullet"/>
      <w:lvlText w:val="•"/>
      <w:lvlJc w:val="left"/>
      <w:pPr>
        <w:tabs>
          <w:tab w:val="num" w:pos="2160"/>
        </w:tabs>
        <w:ind w:left="2160" w:hanging="360"/>
      </w:pPr>
      <w:rPr>
        <w:rFonts w:ascii="Arial" w:hAnsi="Arial" w:hint="default"/>
      </w:rPr>
    </w:lvl>
    <w:lvl w:ilvl="3" w:tplc="98A69964" w:tentative="1">
      <w:start w:val="1"/>
      <w:numFmt w:val="bullet"/>
      <w:lvlText w:val="•"/>
      <w:lvlJc w:val="left"/>
      <w:pPr>
        <w:tabs>
          <w:tab w:val="num" w:pos="2880"/>
        </w:tabs>
        <w:ind w:left="2880" w:hanging="360"/>
      </w:pPr>
      <w:rPr>
        <w:rFonts w:ascii="Arial" w:hAnsi="Arial" w:hint="default"/>
      </w:rPr>
    </w:lvl>
    <w:lvl w:ilvl="4" w:tplc="1124F654" w:tentative="1">
      <w:start w:val="1"/>
      <w:numFmt w:val="bullet"/>
      <w:lvlText w:val="•"/>
      <w:lvlJc w:val="left"/>
      <w:pPr>
        <w:tabs>
          <w:tab w:val="num" w:pos="3600"/>
        </w:tabs>
        <w:ind w:left="3600" w:hanging="360"/>
      </w:pPr>
      <w:rPr>
        <w:rFonts w:ascii="Arial" w:hAnsi="Arial" w:hint="default"/>
      </w:rPr>
    </w:lvl>
    <w:lvl w:ilvl="5" w:tplc="85707F00" w:tentative="1">
      <w:start w:val="1"/>
      <w:numFmt w:val="bullet"/>
      <w:lvlText w:val="•"/>
      <w:lvlJc w:val="left"/>
      <w:pPr>
        <w:tabs>
          <w:tab w:val="num" w:pos="4320"/>
        </w:tabs>
        <w:ind w:left="4320" w:hanging="360"/>
      </w:pPr>
      <w:rPr>
        <w:rFonts w:ascii="Arial" w:hAnsi="Arial" w:hint="default"/>
      </w:rPr>
    </w:lvl>
    <w:lvl w:ilvl="6" w:tplc="A458321C" w:tentative="1">
      <w:start w:val="1"/>
      <w:numFmt w:val="bullet"/>
      <w:lvlText w:val="•"/>
      <w:lvlJc w:val="left"/>
      <w:pPr>
        <w:tabs>
          <w:tab w:val="num" w:pos="5040"/>
        </w:tabs>
        <w:ind w:left="5040" w:hanging="360"/>
      </w:pPr>
      <w:rPr>
        <w:rFonts w:ascii="Arial" w:hAnsi="Arial" w:hint="default"/>
      </w:rPr>
    </w:lvl>
    <w:lvl w:ilvl="7" w:tplc="D8909FCA" w:tentative="1">
      <w:start w:val="1"/>
      <w:numFmt w:val="bullet"/>
      <w:lvlText w:val="•"/>
      <w:lvlJc w:val="left"/>
      <w:pPr>
        <w:tabs>
          <w:tab w:val="num" w:pos="5760"/>
        </w:tabs>
        <w:ind w:left="5760" w:hanging="360"/>
      </w:pPr>
      <w:rPr>
        <w:rFonts w:ascii="Arial" w:hAnsi="Arial" w:hint="default"/>
      </w:rPr>
    </w:lvl>
    <w:lvl w:ilvl="8" w:tplc="9370BAA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24079A9"/>
    <w:multiLevelType w:val="hybridMultilevel"/>
    <w:tmpl w:val="138432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4326ECA"/>
    <w:multiLevelType w:val="hybridMultilevel"/>
    <w:tmpl w:val="7B862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AA6774"/>
    <w:multiLevelType w:val="hybridMultilevel"/>
    <w:tmpl w:val="4BB2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554836">
    <w:abstractNumId w:val="4"/>
  </w:num>
  <w:num w:numId="2" w16cid:durableId="1028287976">
    <w:abstractNumId w:val="9"/>
  </w:num>
  <w:num w:numId="3" w16cid:durableId="142702262">
    <w:abstractNumId w:val="11"/>
  </w:num>
  <w:num w:numId="4" w16cid:durableId="935022662">
    <w:abstractNumId w:val="8"/>
  </w:num>
  <w:num w:numId="5" w16cid:durableId="178472235">
    <w:abstractNumId w:val="2"/>
  </w:num>
  <w:num w:numId="6" w16cid:durableId="152988880">
    <w:abstractNumId w:val="6"/>
  </w:num>
  <w:num w:numId="7" w16cid:durableId="846823087">
    <w:abstractNumId w:val="10"/>
  </w:num>
  <w:num w:numId="8" w16cid:durableId="2137403619">
    <w:abstractNumId w:val="7"/>
  </w:num>
  <w:num w:numId="9" w16cid:durableId="1262420144">
    <w:abstractNumId w:val="12"/>
  </w:num>
  <w:num w:numId="10" w16cid:durableId="1974558175">
    <w:abstractNumId w:val="0"/>
  </w:num>
  <w:num w:numId="11" w16cid:durableId="1193955660">
    <w:abstractNumId w:val="3"/>
  </w:num>
  <w:num w:numId="12" w16cid:durableId="1983926751">
    <w:abstractNumId w:val="1"/>
  </w:num>
  <w:num w:numId="13" w16cid:durableId="8031554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20"/>
  <w:defaultTableStyle w:val="Table-WDFW"/>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2A"/>
    <w:rsid w:val="000007C7"/>
    <w:rsid w:val="00000EAD"/>
    <w:rsid w:val="000013D8"/>
    <w:rsid w:val="00002A46"/>
    <w:rsid w:val="00003507"/>
    <w:rsid w:val="000041AB"/>
    <w:rsid w:val="00007946"/>
    <w:rsid w:val="00014EB2"/>
    <w:rsid w:val="000162EB"/>
    <w:rsid w:val="00020B58"/>
    <w:rsid w:val="00020FDA"/>
    <w:rsid w:val="00027ED9"/>
    <w:rsid w:val="00032F8C"/>
    <w:rsid w:val="0004125A"/>
    <w:rsid w:val="00054BF0"/>
    <w:rsid w:val="000910D5"/>
    <w:rsid w:val="00097383"/>
    <w:rsid w:val="000A1A65"/>
    <w:rsid w:val="000A572A"/>
    <w:rsid w:val="000B158B"/>
    <w:rsid w:val="000B202F"/>
    <w:rsid w:val="000B25B7"/>
    <w:rsid w:val="000C08EC"/>
    <w:rsid w:val="000C0BCE"/>
    <w:rsid w:val="000C274A"/>
    <w:rsid w:val="000C3CF2"/>
    <w:rsid w:val="000D0AE2"/>
    <w:rsid w:val="000D1472"/>
    <w:rsid w:val="000D6382"/>
    <w:rsid w:val="000E1247"/>
    <w:rsid w:val="000E7AAB"/>
    <w:rsid w:val="000F534B"/>
    <w:rsid w:val="000F5940"/>
    <w:rsid w:val="0010399A"/>
    <w:rsid w:val="0010592F"/>
    <w:rsid w:val="00107392"/>
    <w:rsid w:val="0010742F"/>
    <w:rsid w:val="00107F9C"/>
    <w:rsid w:val="001146A2"/>
    <w:rsid w:val="00115CBA"/>
    <w:rsid w:val="00117A0F"/>
    <w:rsid w:val="00120E75"/>
    <w:rsid w:val="001269D6"/>
    <w:rsid w:val="0012793A"/>
    <w:rsid w:val="001346DA"/>
    <w:rsid w:val="00135FCE"/>
    <w:rsid w:val="00141743"/>
    <w:rsid w:val="0014219C"/>
    <w:rsid w:val="00145145"/>
    <w:rsid w:val="001576A0"/>
    <w:rsid w:val="00157DB6"/>
    <w:rsid w:val="00167258"/>
    <w:rsid w:val="00170DB5"/>
    <w:rsid w:val="00170EF7"/>
    <w:rsid w:val="001743C3"/>
    <w:rsid w:val="00175B86"/>
    <w:rsid w:val="00181853"/>
    <w:rsid w:val="001864FA"/>
    <w:rsid w:val="001875E4"/>
    <w:rsid w:val="001940C0"/>
    <w:rsid w:val="00194F04"/>
    <w:rsid w:val="00196216"/>
    <w:rsid w:val="00196A43"/>
    <w:rsid w:val="00197FDB"/>
    <w:rsid w:val="001A5002"/>
    <w:rsid w:val="001B3BF8"/>
    <w:rsid w:val="001C4FA3"/>
    <w:rsid w:val="001C6AF1"/>
    <w:rsid w:val="001D3815"/>
    <w:rsid w:val="001D5D13"/>
    <w:rsid w:val="001D76EC"/>
    <w:rsid w:val="001E5970"/>
    <w:rsid w:val="001E5F08"/>
    <w:rsid w:val="001F02D2"/>
    <w:rsid w:val="001F3454"/>
    <w:rsid w:val="001F3F25"/>
    <w:rsid w:val="00204C5E"/>
    <w:rsid w:val="0020609B"/>
    <w:rsid w:val="00214B52"/>
    <w:rsid w:val="00223710"/>
    <w:rsid w:val="00234AE2"/>
    <w:rsid w:val="00243047"/>
    <w:rsid w:val="00251A39"/>
    <w:rsid w:val="00251D95"/>
    <w:rsid w:val="0025362B"/>
    <w:rsid w:val="002608A1"/>
    <w:rsid w:val="002629BC"/>
    <w:rsid w:val="00270BFB"/>
    <w:rsid w:val="002736A4"/>
    <w:rsid w:val="00283D6A"/>
    <w:rsid w:val="00285B96"/>
    <w:rsid w:val="002917AF"/>
    <w:rsid w:val="00291D80"/>
    <w:rsid w:val="0029532D"/>
    <w:rsid w:val="002A1BC1"/>
    <w:rsid w:val="002B1CA6"/>
    <w:rsid w:val="002D0B9A"/>
    <w:rsid w:val="002D2432"/>
    <w:rsid w:val="002D2FBD"/>
    <w:rsid w:val="002D3982"/>
    <w:rsid w:val="002D448C"/>
    <w:rsid w:val="002D4672"/>
    <w:rsid w:val="002D7628"/>
    <w:rsid w:val="002E0CD5"/>
    <w:rsid w:val="002E67FD"/>
    <w:rsid w:val="002E7A9E"/>
    <w:rsid w:val="0030166C"/>
    <w:rsid w:val="003104A9"/>
    <w:rsid w:val="00313719"/>
    <w:rsid w:val="00315D2E"/>
    <w:rsid w:val="00320645"/>
    <w:rsid w:val="00326958"/>
    <w:rsid w:val="00332580"/>
    <w:rsid w:val="003461CF"/>
    <w:rsid w:val="00347E2B"/>
    <w:rsid w:val="00357D6A"/>
    <w:rsid w:val="00361B13"/>
    <w:rsid w:val="00364817"/>
    <w:rsid w:val="00365985"/>
    <w:rsid w:val="0037027A"/>
    <w:rsid w:val="00371909"/>
    <w:rsid w:val="00380994"/>
    <w:rsid w:val="00382410"/>
    <w:rsid w:val="00382AFF"/>
    <w:rsid w:val="00385D74"/>
    <w:rsid w:val="0038782A"/>
    <w:rsid w:val="00390B1C"/>
    <w:rsid w:val="00392D20"/>
    <w:rsid w:val="003948E7"/>
    <w:rsid w:val="003964A3"/>
    <w:rsid w:val="003A2E38"/>
    <w:rsid w:val="003A564C"/>
    <w:rsid w:val="003A5DE3"/>
    <w:rsid w:val="003B47D0"/>
    <w:rsid w:val="003B541E"/>
    <w:rsid w:val="003C3134"/>
    <w:rsid w:val="003C5EB6"/>
    <w:rsid w:val="003D2B11"/>
    <w:rsid w:val="003D51B7"/>
    <w:rsid w:val="003F069F"/>
    <w:rsid w:val="003F42A7"/>
    <w:rsid w:val="003F5115"/>
    <w:rsid w:val="003F6545"/>
    <w:rsid w:val="00401418"/>
    <w:rsid w:val="00402B31"/>
    <w:rsid w:val="00407F53"/>
    <w:rsid w:val="00413397"/>
    <w:rsid w:val="0041365C"/>
    <w:rsid w:val="00414F32"/>
    <w:rsid w:val="004254A7"/>
    <w:rsid w:val="00426C5D"/>
    <w:rsid w:val="004276CB"/>
    <w:rsid w:val="004310E4"/>
    <w:rsid w:val="004411B0"/>
    <w:rsid w:val="00445E7F"/>
    <w:rsid w:val="004513E5"/>
    <w:rsid w:val="00454B82"/>
    <w:rsid w:val="004574EA"/>
    <w:rsid w:val="00470061"/>
    <w:rsid w:val="004716A2"/>
    <w:rsid w:val="00471E35"/>
    <w:rsid w:val="00474871"/>
    <w:rsid w:val="00476245"/>
    <w:rsid w:val="00480A5C"/>
    <w:rsid w:val="00483705"/>
    <w:rsid w:val="004852EC"/>
    <w:rsid w:val="00485BAD"/>
    <w:rsid w:val="0049156E"/>
    <w:rsid w:val="00492C85"/>
    <w:rsid w:val="004941D2"/>
    <w:rsid w:val="004B675A"/>
    <w:rsid w:val="004B7322"/>
    <w:rsid w:val="004B7C11"/>
    <w:rsid w:val="004C1206"/>
    <w:rsid w:val="004C1E50"/>
    <w:rsid w:val="004C267E"/>
    <w:rsid w:val="004C55B6"/>
    <w:rsid w:val="004D509D"/>
    <w:rsid w:val="004D54BE"/>
    <w:rsid w:val="004E1643"/>
    <w:rsid w:val="004E1DED"/>
    <w:rsid w:val="004E2CEC"/>
    <w:rsid w:val="004E319A"/>
    <w:rsid w:val="004E7B90"/>
    <w:rsid w:val="004F0312"/>
    <w:rsid w:val="004F30CB"/>
    <w:rsid w:val="005032EA"/>
    <w:rsid w:val="005045F7"/>
    <w:rsid w:val="00504CBC"/>
    <w:rsid w:val="00505F2A"/>
    <w:rsid w:val="005113AA"/>
    <w:rsid w:val="00511C30"/>
    <w:rsid w:val="00512FE4"/>
    <w:rsid w:val="005170AC"/>
    <w:rsid w:val="005213F3"/>
    <w:rsid w:val="0053115F"/>
    <w:rsid w:val="00531579"/>
    <w:rsid w:val="005319B4"/>
    <w:rsid w:val="005339A1"/>
    <w:rsid w:val="00543846"/>
    <w:rsid w:val="00545074"/>
    <w:rsid w:val="0054588C"/>
    <w:rsid w:val="0055460E"/>
    <w:rsid w:val="0056459A"/>
    <w:rsid w:val="005649B9"/>
    <w:rsid w:val="00595249"/>
    <w:rsid w:val="00596405"/>
    <w:rsid w:val="005A01EB"/>
    <w:rsid w:val="005A6540"/>
    <w:rsid w:val="005B3A41"/>
    <w:rsid w:val="005B51CF"/>
    <w:rsid w:val="005B76D2"/>
    <w:rsid w:val="005C65F7"/>
    <w:rsid w:val="005E06A8"/>
    <w:rsid w:val="005E1AE7"/>
    <w:rsid w:val="005E3451"/>
    <w:rsid w:val="005E40CB"/>
    <w:rsid w:val="005F12AE"/>
    <w:rsid w:val="005F16A2"/>
    <w:rsid w:val="005F240E"/>
    <w:rsid w:val="00605ABA"/>
    <w:rsid w:val="00606807"/>
    <w:rsid w:val="006109C5"/>
    <w:rsid w:val="00611414"/>
    <w:rsid w:val="00612C51"/>
    <w:rsid w:val="006167A3"/>
    <w:rsid w:val="006228E6"/>
    <w:rsid w:val="006231C3"/>
    <w:rsid w:val="00631B1E"/>
    <w:rsid w:val="00637E28"/>
    <w:rsid w:val="006473A1"/>
    <w:rsid w:val="0065295E"/>
    <w:rsid w:val="00653001"/>
    <w:rsid w:val="00655B24"/>
    <w:rsid w:val="00660743"/>
    <w:rsid w:val="0066119D"/>
    <w:rsid w:val="00662F2A"/>
    <w:rsid w:val="0067651D"/>
    <w:rsid w:val="0068416D"/>
    <w:rsid w:val="006A0487"/>
    <w:rsid w:val="006A1A31"/>
    <w:rsid w:val="006B101A"/>
    <w:rsid w:val="006B1D4B"/>
    <w:rsid w:val="006B6D38"/>
    <w:rsid w:val="006B770F"/>
    <w:rsid w:val="006B7C4C"/>
    <w:rsid w:val="006C23AC"/>
    <w:rsid w:val="006D3CD2"/>
    <w:rsid w:val="006D4030"/>
    <w:rsid w:val="006D6E9C"/>
    <w:rsid w:val="006E0630"/>
    <w:rsid w:val="006E0A0C"/>
    <w:rsid w:val="006E19ED"/>
    <w:rsid w:val="006E2F1B"/>
    <w:rsid w:val="006F7A10"/>
    <w:rsid w:val="007016B4"/>
    <w:rsid w:val="00725B4C"/>
    <w:rsid w:val="00726AE2"/>
    <w:rsid w:val="00731A4D"/>
    <w:rsid w:val="007324C2"/>
    <w:rsid w:val="00734711"/>
    <w:rsid w:val="00735460"/>
    <w:rsid w:val="00745BBE"/>
    <w:rsid w:val="00746C49"/>
    <w:rsid w:val="007539E5"/>
    <w:rsid w:val="007720AD"/>
    <w:rsid w:val="00773FEA"/>
    <w:rsid w:val="00780527"/>
    <w:rsid w:val="00796D85"/>
    <w:rsid w:val="007C04DD"/>
    <w:rsid w:val="007C6CC8"/>
    <w:rsid w:val="007D0FA7"/>
    <w:rsid w:val="007D333D"/>
    <w:rsid w:val="007D4BD5"/>
    <w:rsid w:val="007D740A"/>
    <w:rsid w:val="007F4F8A"/>
    <w:rsid w:val="007F50E2"/>
    <w:rsid w:val="007F521C"/>
    <w:rsid w:val="00803DD2"/>
    <w:rsid w:val="00812183"/>
    <w:rsid w:val="00813078"/>
    <w:rsid w:val="00815423"/>
    <w:rsid w:val="00815C0B"/>
    <w:rsid w:val="00817C2C"/>
    <w:rsid w:val="0082290B"/>
    <w:rsid w:val="008261CB"/>
    <w:rsid w:val="008262BA"/>
    <w:rsid w:val="0082662A"/>
    <w:rsid w:val="00827677"/>
    <w:rsid w:val="008325C9"/>
    <w:rsid w:val="00834E69"/>
    <w:rsid w:val="00835A2B"/>
    <w:rsid w:val="00840BE2"/>
    <w:rsid w:val="008466B3"/>
    <w:rsid w:val="008473BC"/>
    <w:rsid w:val="00860987"/>
    <w:rsid w:val="00863E0B"/>
    <w:rsid w:val="00864A12"/>
    <w:rsid w:val="00877047"/>
    <w:rsid w:val="00881194"/>
    <w:rsid w:val="00890298"/>
    <w:rsid w:val="008971A5"/>
    <w:rsid w:val="00897DF3"/>
    <w:rsid w:val="008A09FB"/>
    <w:rsid w:val="008A1D14"/>
    <w:rsid w:val="008B6A11"/>
    <w:rsid w:val="008B79EE"/>
    <w:rsid w:val="008C2DC7"/>
    <w:rsid w:val="008C679A"/>
    <w:rsid w:val="008C72E1"/>
    <w:rsid w:val="008D3386"/>
    <w:rsid w:val="008D483B"/>
    <w:rsid w:val="008D4ABD"/>
    <w:rsid w:val="008D7720"/>
    <w:rsid w:val="008E2653"/>
    <w:rsid w:val="008E44E5"/>
    <w:rsid w:val="008E7F97"/>
    <w:rsid w:val="008F0C15"/>
    <w:rsid w:val="009058CA"/>
    <w:rsid w:val="00905A99"/>
    <w:rsid w:val="009060EE"/>
    <w:rsid w:val="00907437"/>
    <w:rsid w:val="009230C3"/>
    <w:rsid w:val="0092414E"/>
    <w:rsid w:val="009266BC"/>
    <w:rsid w:val="009378A4"/>
    <w:rsid w:val="00947D12"/>
    <w:rsid w:val="009579B3"/>
    <w:rsid w:val="009620E7"/>
    <w:rsid w:val="0096332A"/>
    <w:rsid w:val="00970D97"/>
    <w:rsid w:val="00981E2C"/>
    <w:rsid w:val="00982291"/>
    <w:rsid w:val="00984500"/>
    <w:rsid w:val="009877A5"/>
    <w:rsid w:val="0099342D"/>
    <w:rsid w:val="00995004"/>
    <w:rsid w:val="00995F70"/>
    <w:rsid w:val="009B0D77"/>
    <w:rsid w:val="009B2FB5"/>
    <w:rsid w:val="009C209C"/>
    <w:rsid w:val="009D13D6"/>
    <w:rsid w:val="009D2C44"/>
    <w:rsid w:val="009D3096"/>
    <w:rsid w:val="009D3A0B"/>
    <w:rsid w:val="009D4A03"/>
    <w:rsid w:val="009D6038"/>
    <w:rsid w:val="009E39E5"/>
    <w:rsid w:val="009E401E"/>
    <w:rsid w:val="009E4696"/>
    <w:rsid w:val="009E72BE"/>
    <w:rsid w:val="009F048F"/>
    <w:rsid w:val="009F688E"/>
    <w:rsid w:val="00A0074B"/>
    <w:rsid w:val="00A01F78"/>
    <w:rsid w:val="00A062BE"/>
    <w:rsid w:val="00A106B5"/>
    <w:rsid w:val="00A10A3D"/>
    <w:rsid w:val="00A15ED2"/>
    <w:rsid w:val="00A218B2"/>
    <w:rsid w:val="00A22607"/>
    <w:rsid w:val="00A24F9D"/>
    <w:rsid w:val="00A26272"/>
    <w:rsid w:val="00A3334C"/>
    <w:rsid w:val="00A41413"/>
    <w:rsid w:val="00A43E75"/>
    <w:rsid w:val="00A45D3A"/>
    <w:rsid w:val="00A57B18"/>
    <w:rsid w:val="00A81184"/>
    <w:rsid w:val="00A83D2C"/>
    <w:rsid w:val="00AA0529"/>
    <w:rsid w:val="00AA0789"/>
    <w:rsid w:val="00AA286E"/>
    <w:rsid w:val="00AA2ECE"/>
    <w:rsid w:val="00AA51F3"/>
    <w:rsid w:val="00AC5616"/>
    <w:rsid w:val="00AD69D8"/>
    <w:rsid w:val="00AE09C0"/>
    <w:rsid w:val="00AE1197"/>
    <w:rsid w:val="00AE3B00"/>
    <w:rsid w:val="00AF1C8D"/>
    <w:rsid w:val="00AF23D4"/>
    <w:rsid w:val="00AF4D5C"/>
    <w:rsid w:val="00AF7B7A"/>
    <w:rsid w:val="00B0211C"/>
    <w:rsid w:val="00B0351F"/>
    <w:rsid w:val="00B0381C"/>
    <w:rsid w:val="00B07E9E"/>
    <w:rsid w:val="00B203A9"/>
    <w:rsid w:val="00B25365"/>
    <w:rsid w:val="00B26045"/>
    <w:rsid w:val="00B3440D"/>
    <w:rsid w:val="00B3692A"/>
    <w:rsid w:val="00B36C6C"/>
    <w:rsid w:val="00B5064B"/>
    <w:rsid w:val="00B65E96"/>
    <w:rsid w:val="00B670F3"/>
    <w:rsid w:val="00B710FF"/>
    <w:rsid w:val="00B82C1B"/>
    <w:rsid w:val="00B936BD"/>
    <w:rsid w:val="00B96A7E"/>
    <w:rsid w:val="00BA258E"/>
    <w:rsid w:val="00BC19F4"/>
    <w:rsid w:val="00BC4001"/>
    <w:rsid w:val="00BD04CE"/>
    <w:rsid w:val="00BD12B3"/>
    <w:rsid w:val="00BD19D6"/>
    <w:rsid w:val="00BD35A7"/>
    <w:rsid w:val="00BE1A94"/>
    <w:rsid w:val="00BE1F01"/>
    <w:rsid w:val="00BE3880"/>
    <w:rsid w:val="00BE4B02"/>
    <w:rsid w:val="00BE771B"/>
    <w:rsid w:val="00BF0F29"/>
    <w:rsid w:val="00C00B98"/>
    <w:rsid w:val="00C072B1"/>
    <w:rsid w:val="00C11A11"/>
    <w:rsid w:val="00C11B9A"/>
    <w:rsid w:val="00C150A9"/>
    <w:rsid w:val="00C239BA"/>
    <w:rsid w:val="00C23B45"/>
    <w:rsid w:val="00C3251F"/>
    <w:rsid w:val="00C32A19"/>
    <w:rsid w:val="00C41846"/>
    <w:rsid w:val="00C41852"/>
    <w:rsid w:val="00C42D1D"/>
    <w:rsid w:val="00C42DE2"/>
    <w:rsid w:val="00C462F4"/>
    <w:rsid w:val="00C50AB5"/>
    <w:rsid w:val="00C51552"/>
    <w:rsid w:val="00C5357F"/>
    <w:rsid w:val="00C55DCC"/>
    <w:rsid w:val="00C6175A"/>
    <w:rsid w:val="00C632AC"/>
    <w:rsid w:val="00C70A92"/>
    <w:rsid w:val="00C70F50"/>
    <w:rsid w:val="00C742EB"/>
    <w:rsid w:val="00C76F54"/>
    <w:rsid w:val="00C77839"/>
    <w:rsid w:val="00C80B44"/>
    <w:rsid w:val="00C84A2A"/>
    <w:rsid w:val="00CB2DDE"/>
    <w:rsid w:val="00CB646F"/>
    <w:rsid w:val="00CB6C61"/>
    <w:rsid w:val="00CC4D6B"/>
    <w:rsid w:val="00CC5D0C"/>
    <w:rsid w:val="00CC5D83"/>
    <w:rsid w:val="00CC633A"/>
    <w:rsid w:val="00CD4D2B"/>
    <w:rsid w:val="00CD526B"/>
    <w:rsid w:val="00CD681C"/>
    <w:rsid w:val="00CE0D15"/>
    <w:rsid w:val="00CF2D50"/>
    <w:rsid w:val="00CF4F88"/>
    <w:rsid w:val="00CF6AFD"/>
    <w:rsid w:val="00CF7401"/>
    <w:rsid w:val="00D01F1B"/>
    <w:rsid w:val="00D04240"/>
    <w:rsid w:val="00D06AD7"/>
    <w:rsid w:val="00D13716"/>
    <w:rsid w:val="00D15E17"/>
    <w:rsid w:val="00D166C0"/>
    <w:rsid w:val="00D23BD4"/>
    <w:rsid w:val="00D24ABB"/>
    <w:rsid w:val="00D33729"/>
    <w:rsid w:val="00D33B1C"/>
    <w:rsid w:val="00D3547F"/>
    <w:rsid w:val="00D37C16"/>
    <w:rsid w:val="00D42AD1"/>
    <w:rsid w:val="00D47AE1"/>
    <w:rsid w:val="00D61F33"/>
    <w:rsid w:val="00D6273E"/>
    <w:rsid w:val="00D65899"/>
    <w:rsid w:val="00D72AB3"/>
    <w:rsid w:val="00D7332F"/>
    <w:rsid w:val="00D944CF"/>
    <w:rsid w:val="00D97F32"/>
    <w:rsid w:val="00DA2F01"/>
    <w:rsid w:val="00DB1198"/>
    <w:rsid w:val="00DB1CFE"/>
    <w:rsid w:val="00DB493D"/>
    <w:rsid w:val="00DB4CD1"/>
    <w:rsid w:val="00DB5553"/>
    <w:rsid w:val="00DB5B46"/>
    <w:rsid w:val="00DB5B55"/>
    <w:rsid w:val="00DC71D7"/>
    <w:rsid w:val="00DD3505"/>
    <w:rsid w:val="00DE3176"/>
    <w:rsid w:val="00DE529C"/>
    <w:rsid w:val="00DE5586"/>
    <w:rsid w:val="00DE690F"/>
    <w:rsid w:val="00DF5A4C"/>
    <w:rsid w:val="00E019C1"/>
    <w:rsid w:val="00E06791"/>
    <w:rsid w:val="00E0715A"/>
    <w:rsid w:val="00E31072"/>
    <w:rsid w:val="00E32F55"/>
    <w:rsid w:val="00E375F4"/>
    <w:rsid w:val="00E413F4"/>
    <w:rsid w:val="00E41904"/>
    <w:rsid w:val="00E44686"/>
    <w:rsid w:val="00E45579"/>
    <w:rsid w:val="00E50C79"/>
    <w:rsid w:val="00E516A2"/>
    <w:rsid w:val="00E609E2"/>
    <w:rsid w:val="00E61766"/>
    <w:rsid w:val="00E645DC"/>
    <w:rsid w:val="00E67E20"/>
    <w:rsid w:val="00E703B4"/>
    <w:rsid w:val="00E71C93"/>
    <w:rsid w:val="00E726A3"/>
    <w:rsid w:val="00E72F09"/>
    <w:rsid w:val="00E73F19"/>
    <w:rsid w:val="00E76C40"/>
    <w:rsid w:val="00E76CC5"/>
    <w:rsid w:val="00E90E91"/>
    <w:rsid w:val="00E969DF"/>
    <w:rsid w:val="00EA00B5"/>
    <w:rsid w:val="00EA0640"/>
    <w:rsid w:val="00EA6836"/>
    <w:rsid w:val="00EA7C9A"/>
    <w:rsid w:val="00EB0025"/>
    <w:rsid w:val="00EB0F72"/>
    <w:rsid w:val="00EB1B17"/>
    <w:rsid w:val="00EB501D"/>
    <w:rsid w:val="00EC2A14"/>
    <w:rsid w:val="00EC34BD"/>
    <w:rsid w:val="00EC36B4"/>
    <w:rsid w:val="00EC6218"/>
    <w:rsid w:val="00ED114E"/>
    <w:rsid w:val="00ED1B1E"/>
    <w:rsid w:val="00ED7758"/>
    <w:rsid w:val="00EE0101"/>
    <w:rsid w:val="00EE0971"/>
    <w:rsid w:val="00EE0A7B"/>
    <w:rsid w:val="00EE0AC4"/>
    <w:rsid w:val="00EE3B4A"/>
    <w:rsid w:val="00EE4E68"/>
    <w:rsid w:val="00EF25E9"/>
    <w:rsid w:val="00EF31A0"/>
    <w:rsid w:val="00EF458D"/>
    <w:rsid w:val="00F047C1"/>
    <w:rsid w:val="00F11710"/>
    <w:rsid w:val="00F120FF"/>
    <w:rsid w:val="00F1218F"/>
    <w:rsid w:val="00F21E76"/>
    <w:rsid w:val="00F22819"/>
    <w:rsid w:val="00F22C02"/>
    <w:rsid w:val="00F22F2C"/>
    <w:rsid w:val="00F2321D"/>
    <w:rsid w:val="00F25072"/>
    <w:rsid w:val="00F25468"/>
    <w:rsid w:val="00F3318A"/>
    <w:rsid w:val="00F45252"/>
    <w:rsid w:val="00F454C6"/>
    <w:rsid w:val="00F46E28"/>
    <w:rsid w:val="00F60F94"/>
    <w:rsid w:val="00F7056E"/>
    <w:rsid w:val="00F74CA4"/>
    <w:rsid w:val="00F923F1"/>
    <w:rsid w:val="00F929A5"/>
    <w:rsid w:val="00FA0C76"/>
    <w:rsid w:val="00FA39FE"/>
    <w:rsid w:val="00FA42F9"/>
    <w:rsid w:val="00FA5EC6"/>
    <w:rsid w:val="00FB1441"/>
    <w:rsid w:val="00FB42A5"/>
    <w:rsid w:val="00FB52D4"/>
    <w:rsid w:val="00FB7D79"/>
    <w:rsid w:val="00FC0EE9"/>
    <w:rsid w:val="00FD543C"/>
    <w:rsid w:val="00FE1663"/>
    <w:rsid w:val="00FE2AB2"/>
    <w:rsid w:val="00FE6531"/>
    <w:rsid w:val="00FF12B8"/>
    <w:rsid w:val="00FF2938"/>
    <w:rsid w:val="00FF3AFD"/>
    <w:rsid w:val="00FF467C"/>
    <w:rsid w:val="00FF55C1"/>
    <w:rsid w:val="00FF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8D0C14"/>
  <w15:chartTrackingRefBased/>
  <w15:docId w15:val="{B5E0D697-D56B-4EAA-8AA5-94D5CC001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lsdException w:name="Intense Reference" w:semiHidden="1"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uiPriority w:val="4"/>
    <w:qFormat/>
    <w:rsid w:val="004310E4"/>
    <w:rPr>
      <w:rFonts w:cstheme="minorHAnsi"/>
    </w:rPr>
  </w:style>
  <w:style w:type="paragraph" w:styleId="Heading1">
    <w:name w:val="heading 1"/>
    <w:basedOn w:val="Heading2"/>
    <w:next w:val="Normal"/>
    <w:link w:val="Heading1Char"/>
    <w:uiPriority w:val="5"/>
    <w:qFormat/>
    <w:rsid w:val="00C51552"/>
    <w:pPr>
      <w:outlineLvl w:val="0"/>
    </w:pPr>
    <w:rPr>
      <w:rFonts w:ascii="Segoe UI" w:hAnsi="Segoe UI" w:cs="Segoe UI"/>
      <w:bCs w:val="0"/>
      <w:color w:val="0779AA"/>
      <w:sz w:val="40"/>
      <w:szCs w:val="40"/>
    </w:rPr>
  </w:style>
  <w:style w:type="paragraph" w:styleId="Heading2">
    <w:name w:val="heading 2"/>
    <w:basedOn w:val="Normal"/>
    <w:next w:val="Normal"/>
    <w:link w:val="Heading2Char"/>
    <w:uiPriority w:val="6"/>
    <w:qFormat/>
    <w:rsid w:val="00C51552"/>
    <w:pPr>
      <w:spacing w:after="120"/>
      <w:outlineLvl w:val="1"/>
    </w:pPr>
    <w:rPr>
      <w:b/>
      <w:bCs/>
      <w:sz w:val="32"/>
      <w:szCs w:val="28"/>
    </w:rPr>
  </w:style>
  <w:style w:type="paragraph" w:styleId="Heading3">
    <w:name w:val="heading 3"/>
    <w:basedOn w:val="Normal"/>
    <w:next w:val="Normal"/>
    <w:link w:val="Heading3Char"/>
    <w:uiPriority w:val="7"/>
    <w:qFormat/>
    <w:rsid w:val="00C51552"/>
    <w:pPr>
      <w:spacing w:after="120"/>
      <w:outlineLvl w:val="2"/>
    </w:pPr>
    <w:rPr>
      <w:b/>
      <w:bCs/>
      <w:sz w:val="28"/>
      <w:szCs w:val="24"/>
    </w:rPr>
  </w:style>
  <w:style w:type="paragraph" w:styleId="Heading4">
    <w:name w:val="heading 4"/>
    <w:basedOn w:val="Normal"/>
    <w:next w:val="Normal"/>
    <w:link w:val="Heading4Char"/>
    <w:uiPriority w:val="8"/>
    <w:qFormat/>
    <w:rsid w:val="00C51552"/>
    <w:pPr>
      <w:spacing w:after="120"/>
      <w:outlineLvl w:val="3"/>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470061"/>
    <w:rPr>
      <w:rFonts w:ascii="Segoe UI" w:hAnsi="Segoe UI" w:cs="Segoe UI"/>
      <w:b/>
      <w:color w:val="0779AA"/>
      <w:sz w:val="40"/>
      <w:szCs w:val="40"/>
    </w:rPr>
  </w:style>
  <w:style w:type="paragraph" w:styleId="Subtitle">
    <w:name w:val="Subtitle"/>
    <w:basedOn w:val="Normal"/>
    <w:next w:val="Normal"/>
    <w:link w:val="SubtitleChar"/>
    <w:uiPriority w:val="1"/>
    <w:qFormat/>
    <w:rsid w:val="006109C5"/>
    <w:pPr>
      <w:numPr>
        <w:ilvl w:val="1"/>
      </w:numPr>
      <w:pBdr>
        <w:bottom w:val="single" w:sz="48" w:space="6" w:color="FFD12E"/>
      </w:pBdr>
    </w:pPr>
    <w:rPr>
      <w:rFonts w:eastAsiaTheme="minorEastAsia"/>
      <w:b/>
      <w:color w:val="0779AA"/>
      <w:spacing w:val="15"/>
      <w:sz w:val="40"/>
      <w:szCs w:val="40"/>
    </w:rPr>
  </w:style>
  <w:style w:type="character" w:customStyle="1" w:styleId="SubtitleChar">
    <w:name w:val="Subtitle Char"/>
    <w:basedOn w:val="DefaultParagraphFont"/>
    <w:link w:val="Subtitle"/>
    <w:uiPriority w:val="1"/>
    <w:rsid w:val="00E67E20"/>
    <w:rPr>
      <w:rFonts w:eastAsiaTheme="minorEastAsia" w:cstheme="minorHAnsi"/>
      <w:b/>
      <w:color w:val="0779AA"/>
      <w:spacing w:val="15"/>
      <w:sz w:val="40"/>
      <w:szCs w:val="40"/>
    </w:rPr>
  </w:style>
  <w:style w:type="paragraph" w:styleId="Title">
    <w:name w:val="Title"/>
    <w:basedOn w:val="Normal"/>
    <w:next w:val="Normal"/>
    <w:link w:val="TitleChar"/>
    <w:qFormat/>
    <w:rsid w:val="006109C5"/>
    <w:pPr>
      <w:spacing w:after="0" w:line="240" w:lineRule="auto"/>
      <w:contextualSpacing/>
    </w:pPr>
    <w:rPr>
      <w:rFonts w:ascii="Segoe UI" w:eastAsiaTheme="majorEastAsia" w:hAnsi="Segoe UI" w:cs="Segoe UI"/>
      <w:b/>
      <w:color w:val="0F426B"/>
      <w:spacing w:val="-10"/>
      <w:kern w:val="28"/>
      <w:sz w:val="56"/>
      <w:szCs w:val="56"/>
    </w:rPr>
  </w:style>
  <w:style w:type="character" w:customStyle="1" w:styleId="TitleChar">
    <w:name w:val="Title Char"/>
    <w:basedOn w:val="DefaultParagraphFont"/>
    <w:link w:val="Title"/>
    <w:rsid w:val="00E67E20"/>
    <w:rPr>
      <w:rFonts w:ascii="Segoe UI" w:eastAsiaTheme="majorEastAsia" w:hAnsi="Segoe UI" w:cs="Segoe UI"/>
      <w:b/>
      <w:color w:val="0F426B"/>
      <w:spacing w:val="-10"/>
      <w:kern w:val="28"/>
      <w:sz w:val="56"/>
      <w:szCs w:val="56"/>
    </w:rPr>
  </w:style>
  <w:style w:type="paragraph" w:styleId="BalloonText">
    <w:name w:val="Balloon Text"/>
    <w:basedOn w:val="Normal"/>
    <w:link w:val="BalloonTextChar"/>
    <w:uiPriority w:val="99"/>
    <w:semiHidden/>
    <w:unhideWhenUsed/>
    <w:rsid w:val="00114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A2"/>
    <w:rPr>
      <w:rFonts w:ascii="Segoe UI" w:hAnsi="Segoe UI" w:cs="Segoe UI"/>
      <w:sz w:val="18"/>
      <w:szCs w:val="18"/>
    </w:rPr>
  </w:style>
  <w:style w:type="character" w:customStyle="1" w:styleId="Heading2Char">
    <w:name w:val="Heading 2 Char"/>
    <w:basedOn w:val="DefaultParagraphFont"/>
    <w:link w:val="Heading2"/>
    <w:uiPriority w:val="6"/>
    <w:rsid w:val="00470061"/>
    <w:rPr>
      <w:rFonts w:cstheme="minorHAnsi"/>
      <w:b/>
      <w:bCs/>
      <w:sz w:val="32"/>
      <w:szCs w:val="28"/>
    </w:rPr>
  </w:style>
  <w:style w:type="paragraph" w:styleId="TOCHeading">
    <w:name w:val="TOC Heading"/>
    <w:basedOn w:val="Normal"/>
    <w:next w:val="Normal"/>
    <w:uiPriority w:val="38"/>
    <w:qFormat/>
    <w:rsid w:val="00984500"/>
    <w:rPr>
      <w:rFonts w:ascii="Segoe UI" w:hAnsi="Segoe UI" w:cs="Segoe UI"/>
      <w:b/>
      <w:bCs/>
      <w:color w:val="0779AA"/>
      <w:sz w:val="40"/>
      <w:szCs w:val="40"/>
    </w:rPr>
  </w:style>
  <w:style w:type="paragraph" w:styleId="TOC2">
    <w:name w:val="toc 2"/>
    <w:basedOn w:val="Normal"/>
    <w:next w:val="Normal"/>
    <w:autoRedefine/>
    <w:uiPriority w:val="39"/>
    <w:rsid w:val="00C742EB"/>
    <w:pPr>
      <w:spacing w:after="100"/>
      <w:ind w:left="220"/>
    </w:pPr>
    <w:rPr>
      <w:rFonts w:eastAsiaTheme="minorEastAsia" w:cs="Times New Roman"/>
    </w:rPr>
  </w:style>
  <w:style w:type="paragraph" w:styleId="TOC1">
    <w:name w:val="toc 1"/>
    <w:basedOn w:val="Normal"/>
    <w:next w:val="Normal"/>
    <w:autoRedefine/>
    <w:uiPriority w:val="39"/>
    <w:rsid w:val="00F46E28"/>
    <w:pPr>
      <w:spacing w:after="100"/>
    </w:pPr>
    <w:rPr>
      <w:rFonts w:eastAsiaTheme="minorEastAsia"/>
      <w:b/>
    </w:rPr>
  </w:style>
  <w:style w:type="paragraph" w:styleId="TOC3">
    <w:name w:val="toc 3"/>
    <w:basedOn w:val="Normal"/>
    <w:next w:val="Normal"/>
    <w:autoRedefine/>
    <w:uiPriority w:val="39"/>
    <w:rsid w:val="00C742EB"/>
    <w:pPr>
      <w:spacing w:after="100"/>
      <w:ind w:left="440"/>
    </w:pPr>
    <w:rPr>
      <w:rFonts w:eastAsiaTheme="minorEastAsia" w:cs="Times New Roman"/>
    </w:rPr>
  </w:style>
  <w:style w:type="character" w:customStyle="1" w:styleId="Heading3Char">
    <w:name w:val="Heading 3 Char"/>
    <w:basedOn w:val="DefaultParagraphFont"/>
    <w:link w:val="Heading3"/>
    <w:uiPriority w:val="7"/>
    <w:rsid w:val="00470061"/>
    <w:rPr>
      <w:rFonts w:cstheme="minorHAnsi"/>
      <w:b/>
      <w:bCs/>
      <w:sz w:val="28"/>
      <w:szCs w:val="24"/>
    </w:rPr>
  </w:style>
  <w:style w:type="character" w:styleId="Hyperlink">
    <w:name w:val="Hyperlink"/>
    <w:basedOn w:val="DefaultParagraphFont"/>
    <w:uiPriority w:val="99"/>
    <w:rsid w:val="00DC71D7"/>
    <w:rPr>
      <w:color w:val="0563C1" w:themeColor="hyperlink"/>
      <w:u w:val="single"/>
    </w:rPr>
  </w:style>
  <w:style w:type="character" w:styleId="FollowedHyperlink">
    <w:name w:val="FollowedHyperlink"/>
    <w:basedOn w:val="DefaultParagraphFont"/>
    <w:uiPriority w:val="99"/>
    <w:semiHidden/>
    <w:unhideWhenUsed/>
    <w:rsid w:val="0099342D"/>
    <w:rPr>
      <w:color w:val="954F72" w:themeColor="followedHyperlink"/>
      <w:u w:val="single"/>
    </w:rPr>
  </w:style>
  <w:style w:type="paragraph" w:styleId="Header">
    <w:name w:val="header"/>
    <w:basedOn w:val="Normal"/>
    <w:link w:val="HeaderChar"/>
    <w:uiPriority w:val="99"/>
    <w:semiHidden/>
    <w:rsid w:val="005645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3BC"/>
    <w:rPr>
      <w:rFonts w:cstheme="minorHAnsi"/>
    </w:rPr>
  </w:style>
  <w:style w:type="paragraph" w:styleId="Footer">
    <w:name w:val="footer"/>
    <w:basedOn w:val="Normal"/>
    <w:link w:val="FooterChar"/>
    <w:uiPriority w:val="30"/>
    <w:rsid w:val="000A1A65"/>
    <w:pPr>
      <w:tabs>
        <w:tab w:val="center" w:pos="4680"/>
        <w:tab w:val="right" w:pos="9360"/>
      </w:tabs>
      <w:spacing w:after="0" w:line="240" w:lineRule="auto"/>
    </w:pPr>
    <w:rPr>
      <w:noProof/>
      <w:sz w:val="20"/>
      <w:szCs w:val="20"/>
    </w:rPr>
  </w:style>
  <w:style w:type="character" w:customStyle="1" w:styleId="FooterChar">
    <w:name w:val="Footer Char"/>
    <w:basedOn w:val="DefaultParagraphFont"/>
    <w:link w:val="Footer"/>
    <w:uiPriority w:val="30"/>
    <w:rsid w:val="000F534B"/>
    <w:rPr>
      <w:rFonts w:cstheme="minorHAnsi"/>
      <w:noProof/>
      <w:sz w:val="20"/>
      <w:szCs w:val="20"/>
    </w:rPr>
  </w:style>
  <w:style w:type="paragraph" w:styleId="NormalWeb">
    <w:name w:val="Normal (Web)"/>
    <w:basedOn w:val="Normal"/>
    <w:uiPriority w:val="99"/>
    <w:semiHidden/>
    <w:unhideWhenUsed/>
    <w:rsid w:val="0056459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7"/>
    <w:semiHidden/>
    <w:qFormat/>
    <w:rsid w:val="004D54BE"/>
    <w:pPr>
      <w:spacing w:after="0" w:line="240" w:lineRule="auto"/>
    </w:pPr>
    <w:rPr>
      <w:rFonts w:eastAsiaTheme="minorEastAsia"/>
    </w:rPr>
  </w:style>
  <w:style w:type="character" w:customStyle="1" w:styleId="NoSpacingChar">
    <w:name w:val="No Spacing Char"/>
    <w:basedOn w:val="DefaultParagraphFont"/>
    <w:link w:val="NoSpacing"/>
    <w:uiPriority w:val="17"/>
    <w:semiHidden/>
    <w:rsid w:val="00470061"/>
    <w:rPr>
      <w:rFonts w:eastAsiaTheme="minorEastAsia"/>
    </w:rPr>
  </w:style>
  <w:style w:type="table" w:styleId="TableGrid">
    <w:name w:val="Table Grid"/>
    <w:basedOn w:val="TableNormal"/>
    <w:uiPriority w:val="39"/>
    <w:rsid w:val="0029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9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99"/>
    <w:semiHidden/>
    <w:qFormat/>
    <w:rsid w:val="00982291"/>
    <w:pPr>
      <w:pBdr>
        <w:top w:val="single" w:sz="4" w:space="10" w:color="5B9BD5" w:themeColor="accent1"/>
        <w:bottom w:val="single" w:sz="4" w:space="10" w:color="5B9BD5" w:themeColor="accent1"/>
      </w:pBdr>
      <w:spacing w:before="120" w:after="120" w:line="360" w:lineRule="auto"/>
      <w:ind w:left="2880" w:right="2880"/>
      <w:jc w:val="center"/>
    </w:pPr>
    <w:rPr>
      <w:b/>
      <w:i/>
      <w:iCs/>
      <w:color w:val="5B9BD5" w:themeColor="accent1"/>
      <w:sz w:val="28"/>
    </w:rPr>
  </w:style>
  <w:style w:type="character" w:customStyle="1" w:styleId="IntenseQuoteChar">
    <w:name w:val="Intense Quote Char"/>
    <w:basedOn w:val="DefaultParagraphFont"/>
    <w:link w:val="IntenseQuote"/>
    <w:uiPriority w:val="99"/>
    <w:semiHidden/>
    <w:rsid w:val="00AE3B00"/>
    <w:rPr>
      <w:rFonts w:cstheme="minorHAnsi"/>
      <w:b/>
      <w:i/>
      <w:iCs/>
      <w:color w:val="5B9BD5" w:themeColor="accent1"/>
      <w:sz w:val="28"/>
    </w:rPr>
  </w:style>
  <w:style w:type="character" w:styleId="IntenseEmphasis">
    <w:name w:val="Intense Emphasis"/>
    <w:basedOn w:val="DefaultParagraphFont"/>
    <w:uiPriority w:val="21"/>
    <w:semiHidden/>
    <w:qFormat/>
    <w:rsid w:val="00982291"/>
    <w:rPr>
      <w:i/>
      <w:iCs/>
      <w:color w:val="5B9BD5" w:themeColor="accent1"/>
    </w:rPr>
  </w:style>
  <w:style w:type="character" w:styleId="BookTitle">
    <w:name w:val="Book Title"/>
    <w:basedOn w:val="DefaultParagraphFont"/>
    <w:uiPriority w:val="33"/>
    <w:semiHidden/>
    <w:qFormat/>
    <w:rsid w:val="00426C5D"/>
    <w:rPr>
      <w:b/>
      <w:bCs/>
      <w:i/>
      <w:iCs/>
      <w:spacing w:val="5"/>
    </w:rPr>
  </w:style>
  <w:style w:type="paragraph" w:customStyle="1" w:styleId="Publicationdate">
    <w:name w:val="Publication date"/>
    <w:basedOn w:val="Normal"/>
    <w:uiPriority w:val="2"/>
    <w:qFormat/>
    <w:rsid w:val="00141743"/>
    <w:rPr>
      <w:sz w:val="24"/>
      <w:szCs w:val="28"/>
    </w:rPr>
  </w:style>
  <w:style w:type="paragraph" w:styleId="ListParagraph">
    <w:name w:val="List Paragraph"/>
    <w:basedOn w:val="Normal"/>
    <w:uiPriority w:val="34"/>
    <w:semiHidden/>
    <w:qFormat/>
    <w:rsid w:val="00653001"/>
    <w:pPr>
      <w:ind w:left="720"/>
      <w:contextualSpacing/>
    </w:pPr>
  </w:style>
  <w:style w:type="table" w:styleId="GridTable4-Accent6">
    <w:name w:val="Grid Table 4 Accent 6"/>
    <w:basedOn w:val="TableNormal"/>
    <w:uiPriority w:val="49"/>
    <w:rsid w:val="00BD04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1">
    <w:name w:val="Grid Table 3 Accent 1"/>
    <w:basedOn w:val="TableNormal"/>
    <w:uiPriority w:val="48"/>
    <w:rsid w:val="00243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5C65F7"/>
    <w:rPr>
      <w:sz w:val="16"/>
      <w:szCs w:val="16"/>
    </w:rPr>
  </w:style>
  <w:style w:type="paragraph" w:styleId="CommentText">
    <w:name w:val="annotation text"/>
    <w:basedOn w:val="Normal"/>
    <w:link w:val="CommentTextChar"/>
    <w:uiPriority w:val="99"/>
    <w:semiHidden/>
    <w:rsid w:val="005C65F7"/>
    <w:pPr>
      <w:spacing w:line="240" w:lineRule="auto"/>
    </w:pPr>
    <w:rPr>
      <w:sz w:val="20"/>
      <w:szCs w:val="20"/>
    </w:rPr>
  </w:style>
  <w:style w:type="character" w:customStyle="1" w:styleId="CommentTextChar">
    <w:name w:val="Comment Text Char"/>
    <w:basedOn w:val="DefaultParagraphFont"/>
    <w:link w:val="CommentText"/>
    <w:uiPriority w:val="99"/>
    <w:semiHidden/>
    <w:rsid w:val="008473BC"/>
    <w:rPr>
      <w:rFonts w:cstheme="minorHAnsi"/>
      <w:sz w:val="20"/>
      <w:szCs w:val="20"/>
    </w:rPr>
  </w:style>
  <w:style w:type="character" w:customStyle="1" w:styleId="Heading4Char">
    <w:name w:val="Heading 4 Char"/>
    <w:basedOn w:val="DefaultParagraphFont"/>
    <w:link w:val="Heading4"/>
    <w:uiPriority w:val="8"/>
    <w:rsid w:val="00470061"/>
    <w:rPr>
      <w:rFonts w:cstheme="minorHAnsi"/>
      <w:b/>
      <w:bCs/>
      <w:sz w:val="24"/>
    </w:rPr>
  </w:style>
  <w:style w:type="paragraph" w:styleId="CommentSubject">
    <w:name w:val="annotation subject"/>
    <w:basedOn w:val="CommentText"/>
    <w:next w:val="CommentText"/>
    <w:link w:val="CommentSubjectChar"/>
    <w:uiPriority w:val="99"/>
    <w:semiHidden/>
    <w:unhideWhenUsed/>
    <w:rsid w:val="004254A7"/>
    <w:rPr>
      <w:b/>
      <w:bCs/>
    </w:rPr>
  </w:style>
  <w:style w:type="paragraph" w:customStyle="1" w:styleId="CivilRightsstatement">
    <w:name w:val="Civil Rights statement"/>
    <w:basedOn w:val="Normal"/>
    <w:uiPriority w:val="3"/>
    <w:qFormat/>
    <w:rsid w:val="0014219C"/>
    <w:pPr>
      <w:pBdr>
        <w:top w:val="single" w:sz="24" w:space="6" w:color="FFC000" w:themeColor="accent4"/>
      </w:pBdr>
    </w:pPr>
    <w:rPr>
      <w:sz w:val="20"/>
      <w:szCs w:val="20"/>
    </w:rPr>
  </w:style>
  <w:style w:type="paragraph" w:styleId="Quote">
    <w:name w:val="Quote"/>
    <w:basedOn w:val="Normal"/>
    <w:next w:val="Normal"/>
    <w:link w:val="QuoteChar"/>
    <w:uiPriority w:val="28"/>
    <w:qFormat/>
    <w:rsid w:val="001F02D2"/>
    <w:rPr>
      <w:rFonts w:ascii="Segoe UI Semilight" w:hAnsi="Segoe UI Semilight" w:cs="Segoe UI Semilight"/>
      <w:color w:val="007B55"/>
      <w:sz w:val="32"/>
      <w:szCs w:val="32"/>
    </w:rPr>
  </w:style>
  <w:style w:type="character" w:customStyle="1" w:styleId="QuoteChar">
    <w:name w:val="Quote Char"/>
    <w:basedOn w:val="DefaultParagraphFont"/>
    <w:link w:val="Quote"/>
    <w:uiPriority w:val="28"/>
    <w:rsid w:val="004310E4"/>
    <w:rPr>
      <w:rFonts w:ascii="Segoe UI Semilight" w:hAnsi="Segoe UI Semilight" w:cs="Segoe UI Semilight"/>
      <w:color w:val="007B55"/>
      <w:sz w:val="32"/>
      <w:szCs w:val="32"/>
    </w:rPr>
  </w:style>
  <w:style w:type="paragraph" w:customStyle="1" w:styleId="Photocaption">
    <w:name w:val="Photo caption"/>
    <w:basedOn w:val="Normal"/>
    <w:uiPriority w:val="12"/>
    <w:qFormat/>
    <w:rsid w:val="00981E2C"/>
    <w:rPr>
      <w:sz w:val="18"/>
      <w:szCs w:val="18"/>
    </w:rPr>
  </w:style>
  <w:style w:type="character" w:styleId="UnresolvedMention">
    <w:name w:val="Unresolved Mention"/>
    <w:basedOn w:val="DefaultParagraphFont"/>
    <w:uiPriority w:val="99"/>
    <w:semiHidden/>
    <w:unhideWhenUsed/>
    <w:rsid w:val="00A45D3A"/>
    <w:rPr>
      <w:color w:val="605E5C"/>
      <w:shd w:val="clear" w:color="auto" w:fill="E1DFDD"/>
    </w:rPr>
  </w:style>
  <w:style w:type="character" w:customStyle="1" w:styleId="CommentSubjectChar">
    <w:name w:val="Comment Subject Char"/>
    <w:basedOn w:val="CommentTextChar"/>
    <w:link w:val="CommentSubject"/>
    <w:uiPriority w:val="99"/>
    <w:semiHidden/>
    <w:rsid w:val="004254A7"/>
    <w:rPr>
      <w:rFonts w:ascii="Cambria" w:hAnsi="Cambria" w:cstheme="minorHAnsi"/>
      <w:b/>
      <w:bCs/>
      <w:sz w:val="20"/>
      <w:szCs w:val="20"/>
    </w:rPr>
  </w:style>
  <w:style w:type="paragraph" w:customStyle="1" w:styleId="Literaturecitation">
    <w:name w:val="Literature citation"/>
    <w:basedOn w:val="Normal"/>
    <w:uiPriority w:val="14"/>
    <w:qFormat/>
    <w:rsid w:val="00480A5C"/>
    <w:pPr>
      <w:ind w:left="720" w:hanging="720"/>
    </w:pPr>
  </w:style>
  <w:style w:type="paragraph" w:customStyle="1" w:styleId="Photospacing">
    <w:name w:val="Photo spacing"/>
    <w:basedOn w:val="NoSpacing"/>
    <w:uiPriority w:val="11"/>
    <w:qFormat/>
    <w:rsid w:val="00504CBC"/>
    <w:pPr>
      <w:spacing w:after="120"/>
    </w:pPr>
    <w:rPr>
      <w:noProof/>
    </w:rPr>
  </w:style>
  <w:style w:type="paragraph" w:styleId="FootnoteText">
    <w:name w:val="footnote text"/>
    <w:basedOn w:val="Normal"/>
    <w:link w:val="FootnoteTextChar"/>
    <w:uiPriority w:val="99"/>
    <w:semiHidden/>
    <w:unhideWhenUsed/>
    <w:rsid w:val="00390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0B1C"/>
    <w:rPr>
      <w:rFonts w:cstheme="minorHAnsi"/>
      <w:sz w:val="20"/>
      <w:szCs w:val="20"/>
    </w:rPr>
  </w:style>
  <w:style w:type="character" w:styleId="FootnoteReference">
    <w:name w:val="footnote reference"/>
    <w:basedOn w:val="DefaultParagraphFont"/>
    <w:uiPriority w:val="99"/>
    <w:semiHidden/>
    <w:unhideWhenUsed/>
    <w:rsid w:val="00390B1C"/>
    <w:rPr>
      <w:vertAlign w:val="superscript"/>
    </w:rPr>
  </w:style>
  <w:style w:type="paragraph" w:styleId="Caption">
    <w:name w:val="caption"/>
    <w:aliases w:val="Table and Figure titles"/>
    <w:basedOn w:val="Normal"/>
    <w:next w:val="Normal"/>
    <w:uiPriority w:val="35"/>
    <w:qFormat/>
    <w:rsid w:val="00F22819"/>
    <w:pPr>
      <w:keepNext/>
      <w:spacing w:before="240" w:after="120" w:line="240" w:lineRule="auto"/>
    </w:pPr>
    <w:rPr>
      <w:b/>
      <w:bCs/>
    </w:rPr>
  </w:style>
  <w:style w:type="paragraph" w:customStyle="1" w:styleId="Bodycopy">
    <w:name w:val="Body copy"/>
    <w:uiPriority w:val="1"/>
    <w:semiHidden/>
    <w:qFormat/>
    <w:rsid w:val="00995004"/>
    <w:pPr>
      <w:spacing w:after="360" w:line="360" w:lineRule="atLeast"/>
    </w:pPr>
    <w:rPr>
      <w:rFonts w:ascii="Arial" w:eastAsia="Times New Roman" w:hAnsi="Arial" w:cs="Arial"/>
      <w:color w:val="000000" w:themeColor="text1"/>
      <w:sz w:val="24"/>
      <w:szCs w:val="20"/>
    </w:rPr>
  </w:style>
  <w:style w:type="numbering" w:customStyle="1" w:styleId="XXXXXXXX">
    <w:name w:val="XXXXXXXX"/>
    <w:uiPriority w:val="99"/>
    <w:rsid w:val="00995004"/>
    <w:pPr>
      <w:numPr>
        <w:numId w:val="4"/>
      </w:numPr>
    </w:pPr>
  </w:style>
  <w:style w:type="paragraph" w:customStyle="1" w:styleId="Bullet1">
    <w:name w:val="Bullet 1"/>
    <w:basedOn w:val="Bodycopy"/>
    <w:uiPriority w:val="2"/>
    <w:semiHidden/>
    <w:qFormat/>
    <w:rsid w:val="00995004"/>
    <w:pPr>
      <w:numPr>
        <w:numId w:val="5"/>
      </w:numPr>
      <w:ind w:left="360"/>
      <w:contextualSpacing/>
    </w:pPr>
  </w:style>
  <w:style w:type="table" w:customStyle="1" w:styleId="Table-WDFW">
    <w:name w:val="Table - WDFW"/>
    <w:basedOn w:val="TableProfessional"/>
    <w:uiPriority w:val="99"/>
    <w:rsid w:val="008F0C15"/>
    <w:pPr>
      <w:spacing w:before="60" w:after="60" w:line="240" w:lineRule="auto"/>
    </w:pPr>
    <w:rPr>
      <w:sz w:val="20"/>
      <w:szCs w:val="20"/>
    </w:rPr>
    <w:tblPr>
      <w:tblStyleRowBandSize w:val="1"/>
      <w:tblBorders>
        <w:top w:val="single" w:sz="4" w:space="0" w:color="0F426B"/>
        <w:left w:val="single" w:sz="4" w:space="0" w:color="0F426B"/>
        <w:bottom w:val="single" w:sz="4" w:space="0" w:color="0F426B"/>
        <w:right w:val="single" w:sz="4" w:space="0" w:color="0F426B"/>
        <w:insideH w:val="single" w:sz="4" w:space="0" w:color="0F426B"/>
        <w:insideV w:val="single" w:sz="4" w:space="0" w:color="0F426B"/>
      </w:tblBorders>
    </w:tblPr>
    <w:tcPr>
      <w:shd w:val="clear" w:color="auto" w:fill="auto"/>
    </w:tcPr>
    <w:tblStylePr w:type="firstRow">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b/>
        <w:bCs/>
        <w:color w:val="FFFFFF" w:themeColor="background1"/>
        <w:sz w:val="22"/>
      </w:rPr>
      <w:tblPr/>
      <w:trPr>
        <w:cantSplit/>
        <w:tblHeader/>
      </w:trPr>
      <w:tcPr>
        <w:tcBorders>
          <w:top w:val="single" w:sz="4" w:space="0" w:color="FFFFFF" w:themeColor="background1"/>
          <w:left w:val="single" w:sz="4" w:space="0" w:color="0F426B"/>
          <w:bottom w:val="nil"/>
          <w:right w:val="nil"/>
          <w:insideH w:val="nil"/>
          <w:insideV w:val="single" w:sz="4" w:space="0" w:color="FFFFFF" w:themeColor="background1"/>
          <w:tl2br w:val="none" w:sz="0" w:space="0" w:color="auto"/>
          <w:tr2bl w:val="none" w:sz="0" w:space="0" w:color="auto"/>
        </w:tcBorders>
        <w:shd w:val="clear" w:color="auto" w:fill="0F426B"/>
      </w:tcPr>
    </w:tblStylePr>
    <w:tblStylePr w:type="lastRow">
      <w:rPr>
        <w:rFonts w:asciiTheme="minorHAnsi" w:hAnsiTheme="minorHAnsi"/>
        <w:sz w:val="20"/>
      </w:rPr>
    </w:tblStylePr>
    <w:tblStylePr w:type="band1Horz">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sz w:val="20"/>
      </w:r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auto"/>
      </w:tcPr>
    </w:tblStylePr>
    <w:tblStylePr w:type="band2Horz">
      <w:pPr>
        <w:wordWrap/>
        <w:spacing w:beforeLines="0" w:before="60" w:beforeAutospacing="0" w:afterLines="0" w:after="60" w:afterAutospacing="0" w:line="240" w:lineRule="auto"/>
        <w:ind w:leftChars="0" w:left="43" w:rightChars="0" w:right="43"/>
        <w:contextualSpacing w:val="0"/>
      </w:p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D9D9D9" w:themeFill="background1" w:themeFillShade="D9"/>
      </w:tcPr>
    </w:tblStylePr>
    <w:tblStylePr w:type="seCell">
      <w:pPr>
        <w:wordWrap/>
        <w:spacing w:afterLines="0" w:after="240" w:afterAutospacing="0"/>
        <w:contextualSpacing w:val="0"/>
      </w:pPr>
    </w:tblStylePr>
  </w:style>
  <w:style w:type="table" w:styleId="TableProfessional">
    <w:name w:val="Table Professional"/>
    <w:basedOn w:val="TableNormal"/>
    <w:uiPriority w:val="99"/>
    <w:semiHidden/>
    <w:unhideWhenUsed/>
    <w:rsid w:val="00120E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aliases w:val="TOC Tables and Figures"/>
    <w:basedOn w:val="Normal"/>
    <w:next w:val="Normal"/>
    <w:uiPriority w:val="99"/>
    <w:unhideWhenUsed/>
    <w:rsid w:val="00170EF7"/>
    <w:pPr>
      <w:spacing w:after="0"/>
    </w:pPr>
  </w:style>
  <w:style w:type="paragraph" w:styleId="Revision">
    <w:name w:val="Revision"/>
    <w:hidden/>
    <w:uiPriority w:val="99"/>
    <w:semiHidden/>
    <w:rsid w:val="008971A5"/>
    <w:pPr>
      <w:spacing w:after="0" w:line="240" w:lineRule="auto"/>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557667973">
          <w:marLeft w:val="576"/>
          <w:marRight w:val="0"/>
          <w:marTop w:val="0"/>
          <w:marBottom w:val="240"/>
          <w:divBdr>
            <w:top w:val="none" w:sz="0" w:space="0" w:color="auto"/>
            <w:left w:val="none" w:sz="0" w:space="0" w:color="auto"/>
            <w:bottom w:val="none" w:sz="0" w:space="0" w:color="auto"/>
            <w:right w:val="none" w:sz="0" w:space="0" w:color="auto"/>
          </w:divBdr>
        </w:div>
        <w:div w:id="618340663">
          <w:marLeft w:val="288"/>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CivilRightsTeam@dfw.wa.gov" TargetMode="External"/><Relationship Id="rId18" Type="http://schemas.openxmlformats.org/officeDocument/2006/relationships/hyperlink" Target="https://workspace.dfw.wa.lcl/media/pages/home.php"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2.jpeg"/><Relationship Id="rId7" Type="http://schemas.openxmlformats.org/officeDocument/2006/relationships/settings" Target="settings.xml"/><Relationship Id="rId12" Type="http://schemas.openxmlformats.org/officeDocument/2006/relationships/hyperlink" Target="http://wdfw.wa.gov/accessibility/requests-accommodation" TargetMode="External"/><Relationship Id="rId17" Type="http://schemas.openxmlformats.org/officeDocument/2006/relationships/hyperlink" Target="https://workspace.dfw.wa.lcl/media/pages/home.php"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workspace.dfw.wa.lcl/media/pages/home.php" TargetMode="External"/><Relationship Id="rId20" Type="http://schemas.openxmlformats.org/officeDocument/2006/relationships/hyperlink" Target="https://workspace.dfw.wa.lcl/media/pages/home.ph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stateofwa.sharepoint.com/sites/DFW-Communications" TargetMode="External"/><Relationship Id="rId23"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yperlink" Target="https://workspace.dfw.wa.lcl/media/pages/home.ph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tateofwa.sharepoint.com/sites/DFW-Communications/SitePages/Branded-WDFW-Templates.aspx" TargetMode="External"/><Relationship Id="rId22" Type="http://schemas.openxmlformats.org/officeDocument/2006/relationships/image" Target="media/image3.jpeg"/><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ke477\Downloads\wdfw_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55fcec3-bb2d-4ee6-a56c-bdfd532525fc">
      <Terms xmlns="http://schemas.microsoft.com/office/infopath/2007/PartnerControls"/>
    </lcf76f155ced4ddcb4097134ff3c332f>
    <TaxCatchAll xmlns="73c3c465-f3d4-4d37-9c58-e2ee535ad8e0" xsi:nil="true"/>
    <SharedWithUsers xmlns="73c3c465-f3d4-4d37-9c58-e2ee535ad8e0">
      <UserInfo>
        <DisplayName>Shorah, Sam C O365 Admin</DisplayName>
        <AccountId>24</AccountId>
        <AccountType/>
      </UserInfo>
      <UserInfo>
        <DisplayName>Frederick, Arlo D O365 Admin</DisplayName>
        <AccountId>21</AccountId>
        <AccountType/>
      </UserInfo>
      <UserInfo>
        <DisplayName>Chandler, Colleen C (DFW)</DisplayName>
        <AccountId>520</AccountId>
        <AccountType/>
      </UserInfo>
    </SharedWithUsers>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3DF6C379CEE474091FA722A741F562C" ma:contentTypeVersion="16" ma:contentTypeDescription="Create a new document." ma:contentTypeScope="" ma:versionID="8c0fe30b00f2add0ceb066612859025b">
  <xsd:schema xmlns:xsd="http://www.w3.org/2001/XMLSchema" xmlns:xs="http://www.w3.org/2001/XMLSchema" xmlns:p="http://schemas.microsoft.com/office/2006/metadata/properties" xmlns:ns1="http://schemas.microsoft.com/sharepoint/v3" xmlns:ns2="c55fcec3-bb2d-4ee6-a56c-bdfd532525fc" xmlns:ns3="73c3c465-f3d4-4d37-9c58-e2ee535ad8e0" targetNamespace="http://schemas.microsoft.com/office/2006/metadata/properties" ma:root="true" ma:fieldsID="252e0347a982151bad7c2cbfd5ee902b" ns1:_="" ns2:_="" ns3:_="">
    <xsd:import namespace="http://schemas.microsoft.com/sharepoint/v3"/>
    <xsd:import namespace="c55fcec3-bb2d-4ee6-a56c-bdfd532525fc"/>
    <xsd:import namespace="73c3c465-f3d4-4d37-9c58-e2ee535ad8e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1:_ip_UnifiedCompliancePolicyProperties" minOccurs="0"/>
                <xsd:element ref="ns1:_ip_UnifiedCompliancePolicyUIAction"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5fcec3-bb2d-4ee6-a56c-bdfd532525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360a6a1c-50a4-4ec0-87e3-f00760ffe76b"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c3c465-f3d4-4d37-9c58-e2ee535ad8e0"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1c90470e-89a5-48c8-b2d6-7cca2721473a}" ma:internalName="TaxCatchAll" ma:showField="CatchAllData" ma:web="73c3c465-f3d4-4d37-9c58-e2ee535ad8e0">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D1287-581E-41AE-A3A6-34226B87B329}">
  <ds:schemaRefs>
    <ds:schemaRef ds:uri="http://schemas.microsoft.com/office/2006/metadata/properties"/>
    <ds:schemaRef ds:uri="http://schemas.microsoft.com/office/infopath/2007/PartnerControls"/>
    <ds:schemaRef ds:uri="c55fcec3-bb2d-4ee6-a56c-bdfd532525fc"/>
    <ds:schemaRef ds:uri="73c3c465-f3d4-4d37-9c58-e2ee535ad8e0"/>
    <ds:schemaRef ds:uri="http://schemas.microsoft.com/sharepoint/v3"/>
  </ds:schemaRefs>
</ds:datastoreItem>
</file>

<file path=customXml/itemProps2.xml><?xml version="1.0" encoding="utf-8"?>
<ds:datastoreItem xmlns:ds="http://schemas.openxmlformats.org/officeDocument/2006/customXml" ds:itemID="{1D136FE1-DC4B-448A-9FA5-9507DFDCD3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55fcec3-bb2d-4ee6-a56c-bdfd532525fc"/>
    <ds:schemaRef ds:uri="73c3c465-f3d4-4d37-9c58-e2ee535ad8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9F16C9-3F9F-4624-BB83-33F47E85CC82}">
  <ds:schemaRefs>
    <ds:schemaRef ds:uri="http://schemas.microsoft.com/sharepoint/v3/contenttype/forms"/>
  </ds:schemaRefs>
</ds:datastoreItem>
</file>

<file path=customXml/itemProps4.xml><?xml version="1.0" encoding="utf-8"?>
<ds:datastoreItem xmlns:ds="http://schemas.openxmlformats.org/officeDocument/2006/customXml" ds:itemID="{DD8A3CBF-433E-4B12-92F0-B66E3338C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wdfw_report (1).dotx</Template>
  <TotalTime>2901</TotalTime>
  <Pages>8</Pages>
  <Words>1165</Words>
  <Characters>6643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7793</CharactersWithSpaces>
  <SharedDoc>false</SharedDoc>
  <HLinks>
    <vt:vector size="132" baseType="variant">
      <vt:variant>
        <vt:i4>5111878</vt:i4>
      </vt:variant>
      <vt:variant>
        <vt:i4>120</vt:i4>
      </vt:variant>
      <vt:variant>
        <vt:i4>0</vt:i4>
      </vt:variant>
      <vt:variant>
        <vt:i4>5</vt:i4>
      </vt:variant>
      <vt:variant>
        <vt:lpwstr>https://workspace.dfw.wa.lcl/media/pages/home.php</vt:lpwstr>
      </vt:variant>
      <vt:variant>
        <vt:lpwstr/>
      </vt:variant>
      <vt:variant>
        <vt:i4>5111878</vt:i4>
      </vt:variant>
      <vt:variant>
        <vt:i4>117</vt:i4>
      </vt:variant>
      <vt:variant>
        <vt:i4>0</vt:i4>
      </vt:variant>
      <vt:variant>
        <vt:i4>5</vt:i4>
      </vt:variant>
      <vt:variant>
        <vt:lpwstr>https://workspace.dfw.wa.lcl/media/pages/home.php</vt:lpwstr>
      </vt:variant>
      <vt:variant>
        <vt:lpwstr/>
      </vt:variant>
      <vt:variant>
        <vt:i4>5111878</vt:i4>
      </vt:variant>
      <vt:variant>
        <vt:i4>114</vt:i4>
      </vt:variant>
      <vt:variant>
        <vt:i4>0</vt:i4>
      </vt:variant>
      <vt:variant>
        <vt:i4>5</vt:i4>
      </vt:variant>
      <vt:variant>
        <vt:lpwstr>https://workspace.dfw.wa.lcl/media/pages/home.php</vt:lpwstr>
      </vt:variant>
      <vt:variant>
        <vt:lpwstr/>
      </vt:variant>
      <vt:variant>
        <vt:i4>5111878</vt:i4>
      </vt:variant>
      <vt:variant>
        <vt:i4>111</vt:i4>
      </vt:variant>
      <vt:variant>
        <vt:i4>0</vt:i4>
      </vt:variant>
      <vt:variant>
        <vt:i4>5</vt:i4>
      </vt:variant>
      <vt:variant>
        <vt:lpwstr>https://workspace.dfw.wa.lcl/media/pages/home.php</vt:lpwstr>
      </vt:variant>
      <vt:variant>
        <vt:lpwstr/>
      </vt:variant>
      <vt:variant>
        <vt:i4>5111878</vt:i4>
      </vt:variant>
      <vt:variant>
        <vt:i4>108</vt:i4>
      </vt:variant>
      <vt:variant>
        <vt:i4>0</vt:i4>
      </vt:variant>
      <vt:variant>
        <vt:i4>5</vt:i4>
      </vt:variant>
      <vt:variant>
        <vt:lpwstr>https://workspace.dfw.wa.lcl/media/pages/home.php</vt:lpwstr>
      </vt:variant>
      <vt:variant>
        <vt:lpwstr/>
      </vt:variant>
      <vt:variant>
        <vt:i4>5046356</vt:i4>
      </vt:variant>
      <vt:variant>
        <vt:i4>105</vt:i4>
      </vt:variant>
      <vt:variant>
        <vt:i4>0</vt:i4>
      </vt:variant>
      <vt:variant>
        <vt:i4>5</vt:i4>
      </vt:variant>
      <vt:variant>
        <vt:lpwstr>https://stateofwa.sharepoint.com/sites/DFW-Communications</vt:lpwstr>
      </vt:variant>
      <vt:variant>
        <vt:lpwstr/>
      </vt:variant>
      <vt:variant>
        <vt:i4>6357047</vt:i4>
      </vt:variant>
      <vt:variant>
        <vt:i4>102</vt:i4>
      </vt:variant>
      <vt:variant>
        <vt:i4>0</vt:i4>
      </vt:variant>
      <vt:variant>
        <vt:i4>5</vt:i4>
      </vt:variant>
      <vt:variant>
        <vt:lpwstr>https://stateofwa.sharepoint.com/sites/DFW-Communications/SitePages/Branded-WDFW-Templates.aspx</vt:lpwstr>
      </vt:variant>
      <vt:variant>
        <vt:lpwstr/>
      </vt:variant>
      <vt:variant>
        <vt:i4>4456496</vt:i4>
      </vt:variant>
      <vt:variant>
        <vt:i4>99</vt:i4>
      </vt:variant>
      <vt:variant>
        <vt:i4>0</vt:i4>
      </vt:variant>
      <vt:variant>
        <vt:i4>5</vt:i4>
      </vt:variant>
      <vt:variant>
        <vt:lpwstr>mailto:CivilRightsTeam@dfw.wa.gov</vt:lpwstr>
      </vt:variant>
      <vt:variant>
        <vt:lpwstr/>
      </vt:variant>
      <vt:variant>
        <vt:i4>2359355</vt:i4>
      </vt:variant>
      <vt:variant>
        <vt:i4>96</vt:i4>
      </vt:variant>
      <vt:variant>
        <vt:i4>0</vt:i4>
      </vt:variant>
      <vt:variant>
        <vt:i4>5</vt:i4>
      </vt:variant>
      <vt:variant>
        <vt:lpwstr>http://wdfw.wa.gov/accessibility/requests-accommodation</vt:lpwstr>
      </vt:variant>
      <vt:variant>
        <vt:lpwstr/>
      </vt:variant>
      <vt:variant>
        <vt:i4>1376319</vt:i4>
      </vt:variant>
      <vt:variant>
        <vt:i4>74</vt:i4>
      </vt:variant>
      <vt:variant>
        <vt:i4>0</vt:i4>
      </vt:variant>
      <vt:variant>
        <vt:i4>5</vt:i4>
      </vt:variant>
      <vt:variant>
        <vt:lpwstr/>
      </vt:variant>
      <vt:variant>
        <vt:lpwstr>_Toc149136416</vt:lpwstr>
      </vt:variant>
      <vt:variant>
        <vt:i4>1376319</vt:i4>
      </vt:variant>
      <vt:variant>
        <vt:i4>68</vt:i4>
      </vt:variant>
      <vt:variant>
        <vt:i4>0</vt:i4>
      </vt:variant>
      <vt:variant>
        <vt:i4>5</vt:i4>
      </vt:variant>
      <vt:variant>
        <vt:lpwstr/>
      </vt:variant>
      <vt:variant>
        <vt:lpwstr>_Toc149136415</vt:lpwstr>
      </vt:variant>
      <vt:variant>
        <vt:i4>1376319</vt:i4>
      </vt:variant>
      <vt:variant>
        <vt:i4>62</vt:i4>
      </vt:variant>
      <vt:variant>
        <vt:i4>0</vt:i4>
      </vt:variant>
      <vt:variant>
        <vt:i4>5</vt:i4>
      </vt:variant>
      <vt:variant>
        <vt:lpwstr/>
      </vt:variant>
      <vt:variant>
        <vt:lpwstr>_Toc149136414</vt:lpwstr>
      </vt:variant>
      <vt:variant>
        <vt:i4>1376319</vt:i4>
      </vt:variant>
      <vt:variant>
        <vt:i4>56</vt:i4>
      </vt:variant>
      <vt:variant>
        <vt:i4>0</vt:i4>
      </vt:variant>
      <vt:variant>
        <vt:i4>5</vt:i4>
      </vt:variant>
      <vt:variant>
        <vt:lpwstr/>
      </vt:variant>
      <vt:variant>
        <vt:lpwstr>_Toc149136413</vt:lpwstr>
      </vt:variant>
      <vt:variant>
        <vt:i4>1376319</vt:i4>
      </vt:variant>
      <vt:variant>
        <vt:i4>50</vt:i4>
      </vt:variant>
      <vt:variant>
        <vt:i4>0</vt:i4>
      </vt:variant>
      <vt:variant>
        <vt:i4>5</vt:i4>
      </vt:variant>
      <vt:variant>
        <vt:lpwstr/>
      </vt:variant>
      <vt:variant>
        <vt:lpwstr>_Toc149136412</vt:lpwstr>
      </vt:variant>
      <vt:variant>
        <vt:i4>1376319</vt:i4>
      </vt:variant>
      <vt:variant>
        <vt:i4>44</vt:i4>
      </vt:variant>
      <vt:variant>
        <vt:i4>0</vt:i4>
      </vt:variant>
      <vt:variant>
        <vt:i4>5</vt:i4>
      </vt:variant>
      <vt:variant>
        <vt:lpwstr/>
      </vt:variant>
      <vt:variant>
        <vt:lpwstr>_Toc149136411</vt:lpwstr>
      </vt:variant>
      <vt:variant>
        <vt:i4>1376319</vt:i4>
      </vt:variant>
      <vt:variant>
        <vt:i4>38</vt:i4>
      </vt:variant>
      <vt:variant>
        <vt:i4>0</vt:i4>
      </vt:variant>
      <vt:variant>
        <vt:i4>5</vt:i4>
      </vt:variant>
      <vt:variant>
        <vt:lpwstr/>
      </vt:variant>
      <vt:variant>
        <vt:lpwstr>_Toc149136410</vt:lpwstr>
      </vt:variant>
      <vt:variant>
        <vt:i4>1310783</vt:i4>
      </vt:variant>
      <vt:variant>
        <vt:i4>32</vt:i4>
      </vt:variant>
      <vt:variant>
        <vt:i4>0</vt:i4>
      </vt:variant>
      <vt:variant>
        <vt:i4>5</vt:i4>
      </vt:variant>
      <vt:variant>
        <vt:lpwstr/>
      </vt:variant>
      <vt:variant>
        <vt:lpwstr>_Toc149136409</vt:lpwstr>
      </vt:variant>
      <vt:variant>
        <vt:i4>1310783</vt:i4>
      </vt:variant>
      <vt:variant>
        <vt:i4>26</vt:i4>
      </vt:variant>
      <vt:variant>
        <vt:i4>0</vt:i4>
      </vt:variant>
      <vt:variant>
        <vt:i4>5</vt:i4>
      </vt:variant>
      <vt:variant>
        <vt:lpwstr/>
      </vt:variant>
      <vt:variant>
        <vt:lpwstr>_Toc149136408</vt:lpwstr>
      </vt:variant>
      <vt:variant>
        <vt:i4>1310783</vt:i4>
      </vt:variant>
      <vt:variant>
        <vt:i4>20</vt:i4>
      </vt:variant>
      <vt:variant>
        <vt:i4>0</vt:i4>
      </vt:variant>
      <vt:variant>
        <vt:i4>5</vt:i4>
      </vt:variant>
      <vt:variant>
        <vt:lpwstr/>
      </vt:variant>
      <vt:variant>
        <vt:lpwstr>_Toc149136407</vt:lpwstr>
      </vt:variant>
      <vt:variant>
        <vt:i4>1310783</vt:i4>
      </vt:variant>
      <vt:variant>
        <vt:i4>14</vt:i4>
      </vt:variant>
      <vt:variant>
        <vt:i4>0</vt:i4>
      </vt:variant>
      <vt:variant>
        <vt:i4>5</vt:i4>
      </vt:variant>
      <vt:variant>
        <vt:lpwstr/>
      </vt:variant>
      <vt:variant>
        <vt:lpwstr>_Toc149136406</vt:lpwstr>
      </vt:variant>
      <vt:variant>
        <vt:i4>1310783</vt:i4>
      </vt:variant>
      <vt:variant>
        <vt:i4>8</vt:i4>
      </vt:variant>
      <vt:variant>
        <vt:i4>0</vt:i4>
      </vt:variant>
      <vt:variant>
        <vt:i4>5</vt:i4>
      </vt:variant>
      <vt:variant>
        <vt:lpwstr/>
      </vt:variant>
      <vt:variant>
        <vt:lpwstr>_Toc149136405</vt:lpwstr>
      </vt:variant>
      <vt:variant>
        <vt:i4>1310783</vt:i4>
      </vt:variant>
      <vt:variant>
        <vt:i4>2</vt:i4>
      </vt:variant>
      <vt:variant>
        <vt:i4>0</vt:i4>
      </vt:variant>
      <vt:variant>
        <vt:i4>5</vt:i4>
      </vt:variant>
      <vt:variant>
        <vt:lpwstr/>
      </vt:variant>
      <vt:variant>
        <vt:lpwstr>_Toc149136404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Katherine E (DFW)</dc:creator>
  <cp:keywords/>
  <dc:description/>
  <cp:lastModifiedBy>See, Kevin (DFW)</cp:lastModifiedBy>
  <cp:revision>505</cp:revision>
  <cp:lastPrinted>2019-05-09T20:47:00Z</cp:lastPrinted>
  <dcterms:created xsi:type="dcterms:W3CDTF">2023-09-27T15:50:00Z</dcterms:created>
  <dcterms:modified xsi:type="dcterms:W3CDTF">2024-03-26T00:08:00Z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0x01010053DF6C379CEE474091FA722A741F562C</vt:lpwstr>
  </property>
  <property fmtid="{D5CDD505-2E9C-101B-9397-08002B2CF9AE}" pid="3" name="Order">
    <vt:r8>10900</vt:r8>
  </property>
  <property fmtid="{D5CDD505-2E9C-101B-9397-08002B2CF9AE}" pid="4" name="xd_Signature">
    <vt:bool>false</vt:bool>
  </property>
  <property fmtid="{D5CDD505-2E9C-101B-9397-08002B2CF9AE}" pid="5" name="SharedWithUsers">
    <vt:lpwstr>24;#Lehman, Staci E (DFW);#577;#Devivo, Melia T (DFW);#1004;#Martorello, Donny (DFW);#21;#Montgomery, Samantha J (DFW)</vt:lpwstr>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y fmtid="{D5CDD505-2E9C-101B-9397-08002B2CF9AE}" pid="11" name="MediaServiceImageTags">
    <vt:lpwstr/>
  </property>
  <property fmtid="{D5CDD505-2E9C-101B-9397-08002B2CF9AE}" pid="12" name="MSIP_Label_45011977-b912-4387-97a4-f4c94a801377_Enabled">
    <vt:lpwstr>true</vt:lpwstr>
  </property>
  <property fmtid="{D5CDD505-2E9C-101B-9397-08002B2CF9AE}" pid="13" name="MSIP_Label_45011977-b912-4387-97a4-f4c94a801377_SetDate">
    <vt:lpwstr>2023-03-21T15:57:41Z</vt:lpwstr>
  </property>
  <property fmtid="{D5CDD505-2E9C-101B-9397-08002B2CF9AE}" pid="14" name="MSIP_Label_45011977-b912-4387-97a4-f4c94a801377_Method">
    <vt:lpwstr>Standard</vt:lpwstr>
  </property>
  <property fmtid="{D5CDD505-2E9C-101B-9397-08002B2CF9AE}" pid="15" name="MSIP_Label_45011977-b912-4387-97a4-f4c94a801377_Name">
    <vt:lpwstr>Uncategorized Data</vt:lpwstr>
  </property>
  <property fmtid="{D5CDD505-2E9C-101B-9397-08002B2CF9AE}" pid="16" name="MSIP_Label_45011977-b912-4387-97a4-f4c94a801377_SiteId">
    <vt:lpwstr>11d0e217-264e-400a-8ba0-57dcc127d72d</vt:lpwstr>
  </property>
  <property fmtid="{D5CDD505-2E9C-101B-9397-08002B2CF9AE}" pid="17" name="MSIP_Label_45011977-b912-4387-97a4-f4c94a801377_ActionId">
    <vt:lpwstr>a688fbb6-d5be-46db-b5ef-9aa231e3f840</vt:lpwstr>
  </property>
  <property fmtid="{D5CDD505-2E9C-101B-9397-08002B2CF9AE}" pid="18" name="MSIP_Label_45011977-b912-4387-97a4-f4c94a801377_ContentBits">
    <vt:lpwstr>0</vt:lpwstr>
  </property>
</Properties>
</file>